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SQL练习题（第1篇）</w:t>
      </w:r>
    </w:p>
    <w:p>
      <w:pPr>
        <w:spacing w:line="220" w:lineRule="atLeast"/>
        <w:jc w:val="center"/>
      </w:pPr>
      <w:r>
        <w:drawing>
          <wp:inline distT="0" distB="0" distL="114300" distR="114300">
            <wp:extent cx="6158230" cy="2115185"/>
            <wp:effectExtent l="0" t="0" r="1270" b="57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both"/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环境准备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开启虚拟机集群，启动HDFS服务和Hive服务，配置DataGrip连接，书写SQL语句。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、打开VMWare，开启虚拟机（node101、node102、node103）集群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013325" cy="238442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17491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、远程连接node101，启动HDFS服务和Hive服务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6690" cy="8966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70500" cy="6076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8595" cy="1502410"/>
            <wp:effectExtent l="0" t="0" r="19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0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服务启动后，等待2分钟左右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0447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、打开DataGrip开发工具，配置连接HiveServer2服务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191760" cy="2651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182870" cy="3907790"/>
            <wp:effectExtent l="0" t="0" r="1143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142230" cy="2509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b="21805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147310" cy="2143125"/>
            <wp:effectExtent l="0" t="0" r="889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、测试SQL语句，需求：查询雇员信息表emp中各个部门平均工资；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408295" cy="227076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、环境准备OK，DataGrip中展示出效果截图如下：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375400" cy="3171190"/>
            <wp:effectExtent l="0" t="0" r="0" b="3810"/>
            <wp:docPr id="12" name="图片 12" descr="1~}WJ5(HA3RN2GS4AQAIO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~}WJ5(HA3RN2GS4AQAIOY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0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SQL语句建议规范标准：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1889760"/>
            <wp:effectExtent l="0" t="0" r="0" b="254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t="15861" b="828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0、建库建表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85155" cy="1129665"/>
            <wp:effectExtent l="0" t="0" r="4445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eastAsia="zh-CN"/>
        </w:rPr>
      </w:pPr>
      <w:bookmarkStart w:id="0" w:name="_Hlk108084401"/>
      <w:r>
        <w:rPr>
          <w:rFonts w:hint="eastAsia" w:asciiTheme="minorHAnsi" w:hAnsiTheme="minorHAnsi" w:eastAsiaTheme="minorEastAsia" w:cstheme="minorBidi"/>
          <w:sz w:val="32"/>
          <w:szCs w:val="24"/>
          <w:lang w:eastAsia="zh-CN"/>
        </w:rPr>
        <w:t>1）、建表语句</w:t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6094095" cy="1983105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rcRect b="9268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widowControl/>
        <w:shd w:val="clear" w:color="auto"/>
        <w:topLinePunct/>
        <w:adjustRightInd w:val="0"/>
        <w:spacing w:line="240" w:lineRule="atLeast"/>
      </w:pP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6109970" cy="2092325"/>
            <wp:effectExtent l="0" t="0" r="11430" b="31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rcRect b="9871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widowControl/>
        <w:shd w:val="clear" w:color="auto"/>
        <w:topLinePunct/>
        <w:adjustRightInd w:val="0"/>
        <w:spacing w:line="240" w:lineRule="atLeast"/>
      </w:pP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6113145" cy="1751965"/>
            <wp:effectExtent l="0" t="0" r="8255" b="6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rcRect b="1271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rPr>
          <w:rFonts w:hint="eastAsia"/>
        </w:rPr>
      </w:pP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6120130" cy="1878330"/>
            <wp:effectExtent l="0" t="0" r="1270" b="12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rcRect b="109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6082665" cy="1764030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rcRect t="-3474" b="1730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2）、</w:t>
      </w:r>
      <w:r>
        <w:rPr>
          <w:rFonts w:hint="eastAsia" w:asciiTheme="minorHAnsi" w:hAnsiTheme="minorHAnsi" w:eastAsiaTheme="minorEastAsia" w:cstheme="minorBidi"/>
          <w:sz w:val="32"/>
          <w:szCs w:val="24"/>
          <w:lang w:eastAsia="zh-CN"/>
        </w:rPr>
        <w:t>数据准备</w:t>
      </w:r>
    </w:p>
    <w:p>
      <w:pPr>
        <w:spacing w:line="360" w:lineRule="auto"/>
        <w:ind w:firstLine="420"/>
        <w:rPr>
          <w:rFonts w:ascii="Calibri" w:hAnsi="Calibri"/>
          <w:snapToGrid w:val="0"/>
          <w:position w:val="8"/>
          <w:szCs w:val="21"/>
        </w:rPr>
      </w:pPr>
      <w:r>
        <w:rPr>
          <w:rFonts w:hint="eastAsia" w:ascii="Calibri" w:hAnsi="Calibri"/>
          <w:snapToGrid w:val="0"/>
          <w:position w:val="8"/>
          <w:szCs w:val="21"/>
        </w:rPr>
        <w:t>（1）</w:t>
      </w:r>
      <w:r>
        <w:rPr>
          <w:rFonts w:hint="eastAsia" w:ascii="Calibri" w:hAnsi="Calibri"/>
          <w:snapToGrid w:val="0"/>
          <w:position w:val="8"/>
          <w:szCs w:val="21"/>
          <w:lang w:val="zh-CN"/>
        </w:rPr>
        <w:t>创建</w:t>
      </w:r>
      <w:r>
        <w:rPr>
          <w:rFonts w:hint="eastAsia" w:ascii="Calibri" w:hAnsi="Calibri"/>
          <w:snapToGrid w:val="0"/>
          <w:position w:val="8"/>
          <w:szCs w:val="21"/>
        </w:rPr>
        <w:t>/opt/</w:t>
      </w:r>
      <w:r>
        <w:rPr>
          <w:rFonts w:ascii="Calibri" w:hAnsi="Calibri"/>
          <w:snapToGrid w:val="0"/>
          <w:position w:val="8"/>
          <w:szCs w:val="21"/>
        </w:rPr>
        <w:t>module/</w:t>
      </w:r>
      <w:r>
        <w:rPr>
          <w:rFonts w:hint="eastAsia" w:ascii="Calibri" w:hAnsi="Calibri"/>
          <w:snapToGrid w:val="0"/>
          <w:position w:val="8"/>
          <w:szCs w:val="21"/>
        </w:rPr>
        <w:t>data</w:t>
      </w:r>
      <w:r>
        <w:rPr>
          <w:rFonts w:hint="eastAsia" w:ascii="Calibri" w:hAnsi="Calibri"/>
          <w:snapToGrid w:val="0"/>
          <w:position w:val="8"/>
          <w:szCs w:val="21"/>
          <w:lang w:val="zh-CN"/>
        </w:rPr>
        <w:t>目录</w:t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rPr>
          <w:rFonts w:ascii="Courier New" w:hAnsi="Courier New" w:cs="Courier New"/>
          <w:color w:val="000000"/>
          <w:sz w:val="21"/>
          <w:szCs w:val="21"/>
          <w:shd w:val="clear" w:color="auto" w:fill="E0E0E0"/>
        </w:rPr>
      </w:pPr>
      <w:bookmarkStart w:id="1" w:name="_Hlk108083269"/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</w:rPr>
        <w:t>[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  <w:lang w:val="en-US" w:eastAsia="zh-CN"/>
        </w:rPr>
        <w:t>bwie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</w:rPr>
        <w:t>@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  <w:lang w:val="en-US" w:eastAsia="zh-CN"/>
        </w:rPr>
        <w:t>node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</w:rPr>
        <w:t>10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  <w:lang w:val="en-US" w:eastAsia="zh-CN"/>
        </w:rPr>
        <w:t>1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</w:rPr>
        <w:t xml:space="preserve"> 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  <w:lang w:val="en-US" w:eastAsia="zh-CN"/>
        </w:rPr>
        <w:t>~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</w:rPr>
        <w:t xml:space="preserve">]$ mkdir 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  <w:lang w:val="en-US" w:eastAsia="zh-CN"/>
        </w:rPr>
        <w:t>-p /opt/module/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color="auto" w:fill="E0E0E0"/>
        </w:rPr>
        <w:t>data</w:t>
      </w:r>
    </w:p>
    <w:bookmarkEnd w:id="1"/>
    <w:p>
      <w:pPr>
        <w:spacing w:line="360" w:lineRule="auto"/>
        <w:rPr>
          <w:rFonts w:hint="eastAsia" w:ascii="Calibri" w:hAnsi="Calibri"/>
          <w:snapToGrid w:val="0"/>
          <w:position w:val="8"/>
          <w:szCs w:val="21"/>
        </w:rPr>
      </w:pPr>
    </w:p>
    <w:p>
      <w:pPr>
        <w:spacing w:line="360" w:lineRule="auto"/>
        <w:ind w:firstLine="420"/>
        <w:rPr>
          <w:rFonts w:ascii="Calibri" w:hAnsi="Calibri"/>
          <w:snapToGrid w:val="0"/>
          <w:position w:val="8"/>
          <w:szCs w:val="21"/>
        </w:rPr>
      </w:pPr>
      <w:r>
        <w:rPr>
          <w:rFonts w:hint="eastAsia" w:ascii="Calibri" w:hAnsi="Calibri"/>
          <w:snapToGrid w:val="0"/>
          <w:position w:val="8"/>
          <w:szCs w:val="21"/>
        </w:rPr>
        <w:t>（2）</w:t>
      </w:r>
      <w:r>
        <w:rPr>
          <w:rFonts w:hint="eastAsia" w:ascii="Calibri" w:hAnsi="Calibri"/>
          <w:snapToGrid w:val="0"/>
          <w:position w:val="8"/>
          <w:szCs w:val="21"/>
          <w:lang w:val="zh-CN"/>
        </w:rPr>
        <w:t>将如下</w:t>
      </w:r>
      <w:r>
        <w:rPr>
          <w:rFonts w:hint="eastAsia" w:ascii="Calibri" w:hAnsi="Calibri"/>
          <w:snapToGrid w:val="0"/>
          <w:position w:val="8"/>
          <w:szCs w:val="21"/>
        </w:rPr>
        <w:t>4</w:t>
      </w:r>
      <w:r>
        <w:rPr>
          <w:rFonts w:hint="eastAsia" w:ascii="Calibri" w:hAnsi="Calibri"/>
          <w:snapToGrid w:val="0"/>
          <w:position w:val="8"/>
          <w:szCs w:val="21"/>
          <w:lang w:val="zh-CN"/>
        </w:rPr>
        <w:t>个文件放到</w:t>
      </w:r>
      <w:r>
        <w:rPr>
          <w:rFonts w:hint="eastAsia" w:ascii="Calibri" w:hAnsi="Calibri"/>
          <w:snapToGrid w:val="0"/>
          <w:position w:val="8"/>
          <w:szCs w:val="21"/>
        </w:rPr>
        <w:t>/opt/</w:t>
      </w:r>
      <w:r>
        <w:rPr>
          <w:rFonts w:ascii="Calibri" w:hAnsi="Calibri"/>
          <w:snapToGrid w:val="0"/>
          <w:position w:val="8"/>
          <w:szCs w:val="21"/>
        </w:rPr>
        <w:t>module/</w:t>
      </w:r>
      <w:r>
        <w:rPr>
          <w:rFonts w:hint="eastAsia" w:ascii="Calibri" w:hAnsi="Calibri"/>
          <w:snapToGrid w:val="0"/>
          <w:position w:val="8"/>
          <w:szCs w:val="21"/>
        </w:rPr>
        <w:t>data</w:t>
      </w:r>
      <w:r>
        <w:rPr>
          <w:rFonts w:hint="eastAsia" w:ascii="Calibri" w:hAnsi="Calibri"/>
          <w:snapToGrid w:val="0"/>
          <w:position w:val="8"/>
          <w:szCs w:val="21"/>
          <w:lang w:val="zh-CN"/>
        </w:rPr>
        <w:t>目录下</w:t>
      </w:r>
    </w:p>
    <w:p>
      <w:pPr>
        <w:spacing w:line="360" w:lineRule="auto"/>
        <w:ind w:firstLine="420"/>
        <w:jc w:val="center"/>
        <w:rPr>
          <w:rFonts w:ascii="Calibri" w:hAnsi="Calibri"/>
          <w:snapToGrid w:val="0"/>
          <w:position w:val="8"/>
          <w:szCs w:val="21"/>
        </w:rPr>
      </w:pPr>
      <w:r>
        <w:rPr>
          <w:rFonts w:ascii="Calibri" w:hAnsi="Calibri"/>
          <w:snapToGrid w:val="0"/>
          <w:position w:val="8"/>
          <w:szCs w:val="21"/>
        </w:rPr>
        <w:object>
          <v:shape id="_x0000_i1025" o:spt="75" type="#_x0000_t75" style="height:38pt;width:73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5">
            <o:LockedField>false</o:LockedField>
          </o:OLEObject>
        </w:object>
      </w:r>
      <w:r>
        <w:rPr>
          <w:rFonts w:ascii="Calibri" w:hAnsi="Calibri"/>
          <w:snapToGrid w:val="0"/>
          <w:position w:val="8"/>
          <w:szCs w:val="21"/>
        </w:rPr>
        <w:t xml:space="preserve"> </w:t>
      </w:r>
      <w:r>
        <w:rPr>
          <w:rFonts w:ascii="Calibri" w:hAnsi="Calibri"/>
          <w:snapToGrid w:val="0"/>
          <w:position w:val="8"/>
          <w:szCs w:val="21"/>
        </w:rPr>
        <w:object>
          <v:shape id="_x0000_i1026" o:spt="75" type="#_x0000_t75" style="height:41pt;width:81.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7">
            <o:LockedField>false</o:LockedField>
          </o:OLEObject>
        </w:object>
      </w:r>
      <w:r>
        <w:rPr>
          <w:rFonts w:ascii="Calibri" w:hAnsi="Calibri"/>
          <w:snapToGrid w:val="0"/>
          <w:position w:val="8"/>
          <w:szCs w:val="21"/>
        </w:rPr>
        <w:object>
          <v:shape id="_x0000_i1027" o:spt="75" type="#_x0000_t75" style="height:41pt;width:8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9">
            <o:LockedField>false</o:LockedField>
          </o:OLEObject>
        </w:object>
      </w:r>
      <w:r>
        <w:rPr>
          <w:rFonts w:ascii="Calibri" w:hAnsi="Calibri"/>
          <w:snapToGrid w:val="0"/>
          <w:position w:val="8"/>
          <w:szCs w:val="21"/>
        </w:rPr>
        <w:object>
          <v:shape id="_x0000_i1028" o:spt="75" type="#_x0000_t75" style="height:41pt;width:7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31">
            <o:LockedField>false</o:LockedField>
          </o:OLEObject>
        </w:object>
      </w:r>
    </w:p>
    <w:p>
      <w:pPr>
        <w:pStyle w:val="53"/>
        <w:shd w:val="clear" w:color="auto"/>
        <w:topLinePunct/>
        <w:adjustRightInd w:val="0"/>
        <w:jc w:val="both"/>
      </w:pPr>
    </w:p>
    <w:p>
      <w:pPr>
        <w:pStyle w:val="53"/>
        <w:shd w:val="clear" w:color="auto"/>
        <w:topLinePunct/>
        <w:adjustRightInd w:val="0"/>
        <w:jc w:val="center"/>
      </w:pPr>
      <w:r>
        <w:drawing>
          <wp:inline distT="0" distB="0" distL="114300" distR="114300">
            <wp:extent cx="4515485" cy="1219200"/>
            <wp:effectExtent l="0" t="0" r="5715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rcRect r="2597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shd w:val="clear" w:color="auto"/>
        <w:topLinePunct/>
        <w:adjustRightInd w:val="0"/>
        <w:jc w:val="both"/>
      </w:pPr>
    </w:p>
    <w:p>
      <w:pPr>
        <w:pStyle w:val="53"/>
        <w:shd w:val="clear" w:color="auto"/>
        <w:topLinePunct/>
        <w:adjustRightInd w:val="0"/>
        <w:jc w:val="left"/>
        <w:rPr>
          <w:rFonts w:ascii="Courier New" w:hAnsi="Courier New"/>
          <w:snapToGrid w:val="0"/>
          <w:position w:val="8"/>
          <w:sz w:val="21"/>
          <w:szCs w:val="21"/>
        </w:rPr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3）、加载数据</w:t>
      </w:r>
    </w:p>
    <w:p>
      <w:pPr>
        <w:spacing w:line="360" w:lineRule="auto"/>
        <w:ind w:firstLine="420"/>
        <w:rPr>
          <w:rFonts w:hint="eastAsia" w:ascii="Calibri" w:hAnsi="Calibri"/>
          <w:snapToGrid w:val="0"/>
          <w:position w:val="8"/>
          <w:szCs w:val="21"/>
          <w:lang w:val="zh-CN"/>
        </w:rPr>
      </w:pPr>
      <w:r>
        <w:rPr>
          <w:rFonts w:hint="eastAsia" w:ascii="Calibri" w:hAnsi="Calibri"/>
          <w:snapToGrid w:val="0"/>
          <w:position w:val="8"/>
          <w:szCs w:val="21"/>
          <w:lang w:val="zh-CN"/>
        </w:rPr>
        <w:t>（1）</w:t>
      </w: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加载</w:t>
      </w:r>
      <w:r>
        <w:rPr>
          <w:rFonts w:hint="eastAsia" w:ascii="Calibri" w:hAnsi="Calibri"/>
          <w:snapToGrid w:val="0"/>
          <w:position w:val="8"/>
          <w:szCs w:val="21"/>
          <w:lang w:val="zh-CN"/>
        </w:rPr>
        <w:t>数据</w:t>
      </w:r>
    </w:p>
    <w:p>
      <w:pPr>
        <w:spacing w:line="360" w:lineRule="auto"/>
      </w:pPr>
      <w:r>
        <w:drawing>
          <wp:inline distT="0" distB="0" distL="114300" distR="114300">
            <wp:extent cx="6630035" cy="1086485"/>
            <wp:effectExtent l="0" t="0" r="12065" b="571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numPr>
          <w:ilvl w:val="0"/>
          <w:numId w:val="2"/>
        </w:numPr>
        <w:spacing w:line="360" w:lineRule="auto"/>
        <w:ind w:firstLine="420"/>
        <w:rPr>
          <w:rFonts w:hint="eastAsia" w:ascii="Calibri" w:hAnsi="Calibri"/>
          <w:snapToGrid w:val="0"/>
          <w:position w:val="8"/>
          <w:szCs w:val="21"/>
          <w:lang w:val="zh-CN"/>
        </w:rPr>
      </w:pPr>
      <w:r>
        <w:rPr>
          <w:rFonts w:hint="eastAsia" w:ascii="Calibri" w:hAnsi="Calibri"/>
          <w:snapToGrid w:val="0"/>
          <w:position w:val="8"/>
          <w:szCs w:val="21"/>
          <w:lang w:val="zh-CN"/>
        </w:rPr>
        <w:t>验证插入数据情况</w:t>
      </w:r>
      <w:bookmarkEnd w:id="0"/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848350" cy="1694180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rcRect b="59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859145" cy="1861185"/>
            <wp:effectExtent l="0" t="0" r="8255" b="571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901055" cy="1769110"/>
            <wp:effectExtent l="0" t="0" r="4445" b="889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zh-CN"/>
        </w:rPr>
      </w:pPr>
      <w:r>
        <w:drawing>
          <wp:inline distT="0" distB="0" distL="114300" distR="114300">
            <wp:extent cx="5929630" cy="1892300"/>
            <wp:effectExtent l="0" t="0" r="127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Calibri" w:hAnsi="Calibri"/>
          <w:snapToGrid w:val="0"/>
          <w:position w:val="8"/>
          <w:szCs w:val="21"/>
          <w:lang w:val="zh-CN"/>
        </w:rPr>
      </w:pPr>
    </w:p>
    <w:p>
      <w:pPr>
        <w:widowControl w:val="0"/>
        <w:numPr>
          <w:ilvl w:val="0"/>
          <w:numId w:val="0"/>
        </w:numPr>
        <w:shd w:val="clear" w:fill="FFFF00"/>
        <w:spacing w:line="360" w:lineRule="auto"/>
        <w:jc w:val="both"/>
        <w:rPr>
          <w:rFonts w:hint="default" w:ascii="Calibri" w:hAnsi="Calibri" w:eastAsia="宋体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编写SQL语句之前，分析表的数据如下：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Calibri" w:hAnsi="Calibri"/>
          <w:snapToGrid w:val="0"/>
          <w:position w:val="8"/>
          <w:szCs w:val="21"/>
          <w:lang w:val="zh-CN"/>
        </w:rPr>
      </w:pPr>
      <w:r>
        <w:drawing>
          <wp:inline distT="0" distB="0" distL="114300" distR="114300">
            <wp:extent cx="6632575" cy="2381885"/>
            <wp:effectExtent l="0" t="0" r="9525" b="571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1、SQL练习题（1）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1.1、简单查询</w:t>
      </w:r>
    </w:p>
    <w:p>
      <w:pPr>
        <w:rPr>
          <w:rFonts w:hint="eastAsia"/>
          <w:lang w:eastAsia="zh-CN"/>
        </w:rPr>
      </w:pPr>
      <w:bookmarkStart w:id="2" w:name="a4查询数学成绩不及格的学生和其对应的成绩按照学号升序排序"/>
      <w:bookmarkStart w:id="3" w:name="查找特定条件"/>
      <w:r>
        <w:rPr>
          <w:rFonts w:hint="eastAsia"/>
          <w:lang w:val="en-US" w:eastAsia="zh-CN"/>
        </w:rPr>
        <w:t>1</w:t>
      </w:r>
      <w:r>
        <w:rPr>
          <w:rFonts w:hint="eastAsia"/>
        </w:rPr>
        <w:t>）、检索课程编号为“04”且分数小于60的学生的课程信息，结果按分数降序排列</w:t>
      </w:r>
      <w:r>
        <w:rPr>
          <w:rFonts w:hint="eastAsia"/>
          <w:lang w:eastAsia="zh-CN"/>
        </w:rPr>
        <w:t>；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6130290" cy="1493520"/>
            <wp:effectExtent l="0" t="0" r="3810" b="508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307965" cy="1805305"/>
            <wp:effectExtent l="0" t="0" r="635" b="1079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</w:rPr>
        <w:t>、查询数学成绩不及格的学生和其对应的成绩，按照学号升序排序</w:t>
      </w:r>
      <w:r>
        <w:rPr>
          <w:rFonts w:hint="eastAsia"/>
          <w:lang w:eastAsia="zh-CN"/>
        </w:rPr>
        <w:t>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542405" cy="2204085"/>
            <wp:effectExtent l="0" t="0" r="10795" b="571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240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658995" cy="2278380"/>
            <wp:effectExtent l="0" t="0" r="1905" b="762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、查询姓名中带“冰”的学生名单</w:t>
      </w:r>
      <w:r>
        <w:rPr>
          <w:rFonts w:hint="eastAsia"/>
          <w:lang w:eastAsia="zh-CN"/>
        </w:rPr>
        <w:t>；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603240" cy="2889885"/>
            <wp:effectExtent l="0" t="0" r="10160" b="571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）、查询姓“王”老师的个数</w:t>
      </w:r>
      <w:r>
        <w:rPr>
          <w:rFonts w:hint="eastAsia"/>
          <w:lang w:eastAsia="zh-CN"/>
        </w:rPr>
        <w:t>；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601210" cy="2357755"/>
            <wp:effectExtent l="0" t="0" r="8890" b="444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1.2、汇总分析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438140" cy="1779270"/>
            <wp:effectExtent l="0" t="0" r="10160" b="1143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1）</w:t>
      </w:r>
      <w:r>
        <w:rPr>
          <w:rFonts w:hint="eastAsia" w:ascii="Times New Roman" w:hAnsi="Times New Roman" w:cs="Times New Roman"/>
        </w:rPr>
        <w:t>、查询编号为“02”的课程的总成绩</w:t>
      </w:r>
      <w:r>
        <w:rPr>
          <w:rFonts w:hint="eastAsia" w:ascii="Times New Roman" w:hAnsi="Times New Roman" w:cs="Times New Roman"/>
          <w:lang w:eastAsia="zh-CN"/>
        </w:rPr>
        <w:t>；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245100" cy="2672080"/>
            <wp:effectExtent l="0" t="0" r="0" b="762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</w:rPr>
        <w:t>2）、查询参加考试的学生个数</w:t>
      </w:r>
      <w:r>
        <w:rPr>
          <w:rFonts w:hint="eastAsia" w:ascii="Times New Roman" w:hAnsi="Times New Roman" w:cs="Times New Roman"/>
          <w:lang w:eastAsia="zh-CN"/>
        </w:rPr>
        <w:t>；</w:t>
      </w:r>
      <w:bookmarkEnd w:id="2"/>
      <w:bookmarkEnd w:id="3"/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621020" cy="2275840"/>
            <wp:effectExtent l="0" t="0" r="5080" b="1016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2、SQL练习题（2）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3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2.1、分组</w:t>
      </w: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1）、查询各科成绩最高和最低的分，以如下的形式显示：课程号，最高分，最低分；</w:t>
      </w:r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420360" cy="1576705"/>
            <wp:effectExtent l="0" t="0" r="2540" b="1079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328920" cy="1904365"/>
            <wp:effectExtent l="0" t="0" r="5080" b="63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2）</w:t>
      </w:r>
      <w:r>
        <w:rPr>
          <w:rFonts w:hint="eastAsia" w:ascii="Times New Roman" w:hAnsi="Times New Roman" w:cs="Times New Roman"/>
          <w:lang w:eastAsia="zh-CN"/>
        </w:rPr>
        <w:t>、查询每门课程有多少学生参加了考试（有考试成绩）；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41240" cy="1391285"/>
            <wp:effectExtent l="0" t="0" r="10160" b="571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4267835" cy="1329690"/>
            <wp:effectExtent l="0" t="0" r="12065" b="381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3）、查询男生、女生人数；</w:t>
      </w:r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777230" cy="2376170"/>
            <wp:effectExtent l="0" t="0" r="1270" b="1143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800090" cy="2102485"/>
            <wp:effectExtent l="0" t="0" r="3810" b="571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2.2、分组结果的条件</w:t>
      </w: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1）、查询平均成绩大于60分的学生的学号和平均成绩；</w:t>
      </w:r>
    </w:p>
    <w:p>
      <w:pPr>
        <w:jc w:val="center"/>
      </w:pPr>
      <w:r>
        <w:drawing>
          <wp:inline distT="0" distB="0" distL="114300" distR="114300">
            <wp:extent cx="5146675" cy="1531620"/>
            <wp:effectExtent l="0" t="0" r="9525" b="5080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4813935" cy="2188845"/>
            <wp:effectExtent l="0" t="0" r="12065" b="825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Times New Roman" w:hAnsi="Times New Roman" w:cs="Times New Roman"/>
          <w:lang w:eastAsia="zh-CN"/>
        </w:rPr>
      </w:pP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2</w:t>
      </w: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="Times New Roman" w:hAnsi="Times New Roman" w:cs="Times New Roman"/>
          <w:lang w:eastAsia="zh-CN"/>
        </w:rPr>
        <w:t>、查询至少选修四门课程的学生学号；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895975" cy="1589405"/>
            <wp:effectExtent l="0" t="0" r="9525" b="10795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694555" cy="2910840"/>
            <wp:effectExtent l="0" t="0" r="4445" b="10160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3）、查询同姓（假设每个学生姓名的第一个字为姓）的学生名单并统计同姓人数大于2的姓；</w:t>
      </w:r>
    </w:p>
    <w:p>
      <w:pPr>
        <w:jc w:val="center"/>
      </w:pPr>
      <w:r>
        <w:drawing>
          <wp:inline distT="0" distB="0" distL="114300" distR="114300">
            <wp:extent cx="5694680" cy="1842770"/>
            <wp:effectExtent l="0" t="0" r="7620" b="1143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697220" cy="976630"/>
            <wp:effectExtent l="0" t="0" r="5080" b="127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、查询每门课程的平均成绩，结果按平均成绩升序排序，平均成绩相同时，按课程号降序排列；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702935" cy="1631950"/>
            <wp:effectExtent l="0" t="0" r="12065" b="6350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734685" cy="1315720"/>
            <wp:effectExtent l="0" t="0" r="5715" b="508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5）、统计参加考试人数大于等于15的学科；</w:t>
      </w:r>
    </w:p>
    <w:p>
      <w:pPr>
        <w:jc w:val="center"/>
      </w:pPr>
      <w:r>
        <w:drawing>
          <wp:inline distT="0" distB="0" distL="114300" distR="114300">
            <wp:extent cx="5255260" cy="1513840"/>
            <wp:effectExtent l="0" t="0" r="2540" b="10160"/>
            <wp:docPr id="5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480685" cy="991870"/>
            <wp:effectExtent l="0" t="0" r="5715" b="11430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3、SQL练习题（3）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3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3.1、查询结果排序&amp;分组指定条件</w:t>
      </w: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1）、查询学生的总成绩并按照总成绩降序排序；</w:t>
      </w:r>
    </w:p>
    <w:p>
      <w:pPr>
        <w:jc w:val="center"/>
      </w:pPr>
      <w:r>
        <w:drawing>
          <wp:inline distT="0" distB="0" distL="114300" distR="114300">
            <wp:extent cx="5734685" cy="1662430"/>
            <wp:effectExtent l="0" t="0" r="0" b="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66"/>
                    <a:srcRect b="623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4" w:name="_GoBack"/>
      <w:r>
        <w:drawing>
          <wp:inline distT="0" distB="0" distL="114300" distR="114300">
            <wp:extent cx="5471160" cy="3692525"/>
            <wp:effectExtent l="0" t="0" r="2540" b="317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>
      <w:pPr>
        <w:rPr>
          <w:rFonts w:hint="eastAsia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2）、按如下格式显示学生的语文、数学、英语三科成绩，没有成绩的输出为0，按照学生的有效平均成绩降序显示；</w:t>
      </w:r>
    </w:p>
    <w:p>
      <w:pPr>
        <w:shd w:val="clear" w:fill="FEF2CC" w:themeFill="accent4" w:themeFillTint="32"/>
        <w:spacing w:line="360" w:lineRule="auto"/>
        <w:ind w:firstLine="420"/>
        <w:rPr>
          <w:rFonts w:ascii="Calibri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hAnsi="Calibri"/>
          <w:b/>
          <w:bCs/>
          <w:snapToGrid w:val="0"/>
          <w:position w:val="8"/>
          <w:szCs w:val="21"/>
          <w:lang w:val="zh-CN"/>
        </w:rPr>
        <w:t>学生id 语文 数学 英语 有效课程数 有效平均成绩</w:t>
      </w:r>
    </w:p>
    <w:p>
      <w:pPr>
        <w:shd w:val="clear"/>
        <w:spacing w:line="360" w:lineRule="auto"/>
        <w:jc w:val="center"/>
      </w:pPr>
      <w:r>
        <w:drawing>
          <wp:inline distT="0" distB="0" distL="114300" distR="114300">
            <wp:extent cx="5955665" cy="3744595"/>
            <wp:effectExtent l="0" t="0" r="635" b="1905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/>
        <w:spacing w:line="360" w:lineRule="auto"/>
        <w:jc w:val="center"/>
        <w:rPr>
          <w:rFonts w:hint="eastAsia"/>
          <w:lang w:val="zh-CN" w:eastAsia="zh-CN"/>
        </w:rPr>
      </w:pPr>
      <w:r>
        <w:drawing>
          <wp:inline distT="0" distB="0" distL="114300" distR="114300">
            <wp:extent cx="6633845" cy="3580130"/>
            <wp:effectExtent l="0" t="0" r="8255" b="127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3）、查询一共参加三门课程且其中一门为语文课程的学生的id和姓名；</w:t>
      </w:r>
    </w:p>
    <w:p>
      <w:pPr>
        <w:jc w:val="center"/>
      </w:pPr>
      <w:r>
        <w:drawing>
          <wp:inline distT="0" distB="0" distL="114300" distR="114300">
            <wp:extent cx="6010275" cy="4006850"/>
            <wp:effectExtent l="0" t="0" r="9525" b="635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426075" cy="1471295"/>
            <wp:effectExtent l="0" t="0" r="9525" b="190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3.2、子查询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1）、查询所有课程成绩均小于60分的学生的学号、姓名；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26735" cy="3281045"/>
            <wp:effectExtent l="0" t="0" r="12065" b="825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385435" cy="715010"/>
            <wp:effectExtent l="0" t="0" r="0" b="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rcRect b="23192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2）、查询没有学全所有课的学生的学号、姓名；</w:t>
      </w:r>
    </w:p>
    <w:p>
      <w:pPr>
        <w:jc w:val="center"/>
      </w:pPr>
      <w:r>
        <w:drawing>
          <wp:inline distT="0" distB="0" distL="114300" distR="114300">
            <wp:extent cx="5649595" cy="3662045"/>
            <wp:effectExtent l="0" t="0" r="1905" b="825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332730" cy="3124835"/>
            <wp:effectExtent l="0" t="0" r="1270" b="1206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3）、查询出只选修了三门课程的全部学生的学号和姓名；</w:t>
      </w:r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6259830" cy="2943225"/>
            <wp:effectExtent l="0" t="0" r="1270" b="317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174615" cy="1461135"/>
            <wp:effectExtent l="0" t="0" r="6985" b="1206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4、SQL练习题（4）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3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4.1、表连接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1）、查询有两门以上的课程不及格的同学的学号及其平均成绩；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2）、查询所有学生的学号、姓名、选课数、总成绩；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3）、查询平均成绩大于85的所有学生的学号、姓名和平均成绩；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4.2、多表连接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1）、课程编号为"01"且课程分数小于60，按分数降序排列的学生信息</w:t>
      </w:r>
      <w:r>
        <w:rPr>
          <w:rFonts w:hint="eastAsia"/>
          <w:lang w:val="en-US" w:eastAsia="zh-CN"/>
        </w:rPr>
        <w:t>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2）、查询所有课程成绩在70分以上的学生的姓名、课程名称和分数，按分数升序排列</w:t>
      </w:r>
      <w:r>
        <w:rPr>
          <w:rFonts w:hint="eastAsia"/>
          <w:lang w:val="en-US" w:eastAsia="zh-CN"/>
        </w:rPr>
        <w:t>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3）、查询该学生不同课程的成绩相同的学生编号、课程编号、学生成绩</w:t>
      </w:r>
      <w:r>
        <w:rPr>
          <w:rFonts w:hint="eastAsia"/>
          <w:lang w:val="en-US" w:eastAsia="zh-CN"/>
        </w:rPr>
        <w:t>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4）、查询课程编号为“01”的课程比“02”的课程成绩高的所有学生的学号</w:t>
      </w:r>
      <w:r>
        <w:rPr>
          <w:rFonts w:hint="eastAsia"/>
          <w:lang w:val="en-US" w:eastAsia="zh-CN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5）、查询学过编号为“01”的课程并且也学过编号为“02”的课程的学生的学号、姓名</w:t>
      </w:r>
      <w:r>
        <w:rPr>
          <w:rFonts w:hint="eastAsia"/>
          <w:lang w:val="en-US" w:eastAsia="zh-CN"/>
        </w:rPr>
        <w:t>；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5、SQL练习题（5）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4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5.1、表连接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1）、查询学生的选课情况：学号，姓名，课程号，课程名称；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2）、查询出每门课程的及格人数和不及格人数；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3）、查询课程编号为03且课程成绩在80分以上的学生的学号和姓名及课程信息；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32"/>
          <w:szCs w:val="24"/>
          <w:lang w:val="en-US" w:eastAsia="zh-CN"/>
        </w:rPr>
        <w:t>5.2、多表连接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1）、查询学过“李体音”老师所教的所有课的同学的学号、姓名；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2）、查询学过“李体音”老师所讲授的任意一门课程的学生的学号、姓名；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3）、查询没学过"李体音"老师讲授的任一门课程的学生姓名；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4）、查询至少有一门课与学号为“001”的学生所学课程相同的学生的学号和姓名；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5）、按平均成绩从高到低显示所有学生的所有课程的成绩以及平均成绩；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both"/>
        <w:rPr>
          <w:rFonts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930" w:right="726" w:bottom="930" w:left="726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360" w:lineRule="auto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 w:ascii="华文细黑" w:hAnsi="华文细黑" w:eastAsia="华文细黑"/>
        <w:b/>
        <w:color w:val="006600"/>
        <w:sz w:val="24"/>
        <w:szCs w:val="24"/>
        <w:lang w:val="en-US" w:eastAsia="zh-CN"/>
      </w:rPr>
    </w:pPr>
    <w:r>
      <w:drawing>
        <wp:inline distT="0" distB="0" distL="114300" distR="114300">
          <wp:extent cx="897255" cy="243205"/>
          <wp:effectExtent l="0" t="0" r="4445" b="10795"/>
          <wp:docPr id="1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243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</w:t>
    </w:r>
    <w:r>
      <w:rPr>
        <w:rFonts w:hint="eastAsia"/>
      </w:rPr>
      <w:t xml:space="preserve">  </w:t>
    </w:r>
    <w:r>
      <w:t xml:space="preserve">                          </w:t>
    </w:r>
    <w:r>
      <w:rPr>
        <w:rFonts w:hint="eastAsia"/>
        <w:lang w:val="en-US" w:eastAsia="zh-CN"/>
      </w:rPr>
      <w:t xml:space="preserve">         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Hive SQL</w:t>
    </w:r>
    <w:r>
      <w:rPr>
        <w:rFonts w:hint="eastAsia" w:ascii="华文细黑" w:hAnsi="华文细黑" w:eastAsia="华文细黑"/>
        <w:b/>
        <w:color w:val="006600"/>
        <w:sz w:val="24"/>
        <w:szCs w:val="24"/>
        <w:lang w:val="en-US" w:eastAsia="zh-CN"/>
      </w:rPr>
      <w:t>练习题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F81F19"/>
    <w:multiLevelType w:val="singleLevel"/>
    <w:tmpl w:val="C4F81F1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09769CE"/>
    <w:multiLevelType w:val="singleLevel"/>
    <w:tmpl w:val="009769CE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3E1181E4"/>
    <w:multiLevelType w:val="singleLevel"/>
    <w:tmpl w:val="3E1181E4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hideSpellingErrors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RiMzQxZjAyNTZlZjk1YjRjZGYyZGU0MjJlMTNjNzkifQ=="/>
  </w:docVars>
  <w:rsids>
    <w:rsidRoot w:val="00172A27"/>
    <w:rsid w:val="00001792"/>
    <w:rsid w:val="00001D96"/>
    <w:rsid w:val="00001EF6"/>
    <w:rsid w:val="00001F13"/>
    <w:rsid w:val="00002556"/>
    <w:rsid w:val="000026BA"/>
    <w:rsid w:val="00002929"/>
    <w:rsid w:val="000039C4"/>
    <w:rsid w:val="00003B08"/>
    <w:rsid w:val="0000466A"/>
    <w:rsid w:val="00004704"/>
    <w:rsid w:val="00004A17"/>
    <w:rsid w:val="00005498"/>
    <w:rsid w:val="00006AB0"/>
    <w:rsid w:val="00007B7A"/>
    <w:rsid w:val="00007E4A"/>
    <w:rsid w:val="00010302"/>
    <w:rsid w:val="00010445"/>
    <w:rsid w:val="000108AA"/>
    <w:rsid w:val="000108B4"/>
    <w:rsid w:val="00010A8B"/>
    <w:rsid w:val="00011991"/>
    <w:rsid w:val="00011A30"/>
    <w:rsid w:val="00011B80"/>
    <w:rsid w:val="00011C11"/>
    <w:rsid w:val="00012065"/>
    <w:rsid w:val="0001239C"/>
    <w:rsid w:val="000135AB"/>
    <w:rsid w:val="00013C11"/>
    <w:rsid w:val="00014055"/>
    <w:rsid w:val="00014292"/>
    <w:rsid w:val="00014BA5"/>
    <w:rsid w:val="0001504B"/>
    <w:rsid w:val="00015319"/>
    <w:rsid w:val="000153C8"/>
    <w:rsid w:val="00015B8C"/>
    <w:rsid w:val="000167B7"/>
    <w:rsid w:val="00016822"/>
    <w:rsid w:val="00016E6F"/>
    <w:rsid w:val="00016FC7"/>
    <w:rsid w:val="00017D60"/>
    <w:rsid w:val="00017E77"/>
    <w:rsid w:val="000213DB"/>
    <w:rsid w:val="00021610"/>
    <w:rsid w:val="00021F52"/>
    <w:rsid w:val="00021FEA"/>
    <w:rsid w:val="00022775"/>
    <w:rsid w:val="000229C7"/>
    <w:rsid w:val="00022F22"/>
    <w:rsid w:val="00022F4E"/>
    <w:rsid w:val="00023CEF"/>
    <w:rsid w:val="00023D9D"/>
    <w:rsid w:val="00024172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27C26"/>
    <w:rsid w:val="00030272"/>
    <w:rsid w:val="00030645"/>
    <w:rsid w:val="00030D03"/>
    <w:rsid w:val="00030F78"/>
    <w:rsid w:val="00031231"/>
    <w:rsid w:val="00031664"/>
    <w:rsid w:val="00031AC0"/>
    <w:rsid w:val="00031C8B"/>
    <w:rsid w:val="00032475"/>
    <w:rsid w:val="00033BA3"/>
    <w:rsid w:val="00034079"/>
    <w:rsid w:val="000342E1"/>
    <w:rsid w:val="0003498A"/>
    <w:rsid w:val="00034EB9"/>
    <w:rsid w:val="0003523D"/>
    <w:rsid w:val="00035D84"/>
    <w:rsid w:val="000367EE"/>
    <w:rsid w:val="00040060"/>
    <w:rsid w:val="00040843"/>
    <w:rsid w:val="000410E3"/>
    <w:rsid w:val="00041B75"/>
    <w:rsid w:val="00041CF4"/>
    <w:rsid w:val="0004217B"/>
    <w:rsid w:val="00042846"/>
    <w:rsid w:val="000429C0"/>
    <w:rsid w:val="00042C01"/>
    <w:rsid w:val="00042D64"/>
    <w:rsid w:val="00043E0A"/>
    <w:rsid w:val="0004459D"/>
    <w:rsid w:val="00044762"/>
    <w:rsid w:val="0004574B"/>
    <w:rsid w:val="000458C1"/>
    <w:rsid w:val="00046780"/>
    <w:rsid w:val="00050214"/>
    <w:rsid w:val="000505CB"/>
    <w:rsid w:val="00050665"/>
    <w:rsid w:val="0005107A"/>
    <w:rsid w:val="00051691"/>
    <w:rsid w:val="000517EF"/>
    <w:rsid w:val="00051A04"/>
    <w:rsid w:val="000523D1"/>
    <w:rsid w:val="00052778"/>
    <w:rsid w:val="00054002"/>
    <w:rsid w:val="0005602B"/>
    <w:rsid w:val="0005609A"/>
    <w:rsid w:val="0005649E"/>
    <w:rsid w:val="00056920"/>
    <w:rsid w:val="00056ADB"/>
    <w:rsid w:val="00056E7D"/>
    <w:rsid w:val="00057F18"/>
    <w:rsid w:val="0006057D"/>
    <w:rsid w:val="00060A1B"/>
    <w:rsid w:val="00060D5F"/>
    <w:rsid w:val="00061382"/>
    <w:rsid w:val="000614B8"/>
    <w:rsid w:val="00061526"/>
    <w:rsid w:val="00061576"/>
    <w:rsid w:val="00061AED"/>
    <w:rsid w:val="00061B41"/>
    <w:rsid w:val="0006237F"/>
    <w:rsid w:val="000629C7"/>
    <w:rsid w:val="0006304B"/>
    <w:rsid w:val="00063F65"/>
    <w:rsid w:val="00064F2D"/>
    <w:rsid w:val="00065EC4"/>
    <w:rsid w:val="00066360"/>
    <w:rsid w:val="00066ECC"/>
    <w:rsid w:val="00066ED1"/>
    <w:rsid w:val="00066F62"/>
    <w:rsid w:val="000673C3"/>
    <w:rsid w:val="0006762C"/>
    <w:rsid w:val="00067B96"/>
    <w:rsid w:val="00067C26"/>
    <w:rsid w:val="00067CB2"/>
    <w:rsid w:val="00070337"/>
    <w:rsid w:val="00071B3A"/>
    <w:rsid w:val="000721DC"/>
    <w:rsid w:val="00073525"/>
    <w:rsid w:val="0007375A"/>
    <w:rsid w:val="00073FEB"/>
    <w:rsid w:val="000742BC"/>
    <w:rsid w:val="0007453B"/>
    <w:rsid w:val="0007509E"/>
    <w:rsid w:val="00076657"/>
    <w:rsid w:val="000769AF"/>
    <w:rsid w:val="00076A47"/>
    <w:rsid w:val="00081838"/>
    <w:rsid w:val="00081B01"/>
    <w:rsid w:val="000826C2"/>
    <w:rsid w:val="000828F9"/>
    <w:rsid w:val="000836FD"/>
    <w:rsid w:val="00084793"/>
    <w:rsid w:val="00084D53"/>
    <w:rsid w:val="000851B0"/>
    <w:rsid w:val="00085679"/>
    <w:rsid w:val="00085E1E"/>
    <w:rsid w:val="00086CC9"/>
    <w:rsid w:val="000873BB"/>
    <w:rsid w:val="00087B27"/>
    <w:rsid w:val="00087C0B"/>
    <w:rsid w:val="00087C46"/>
    <w:rsid w:val="00087DF9"/>
    <w:rsid w:val="000902A8"/>
    <w:rsid w:val="00090B02"/>
    <w:rsid w:val="0009123B"/>
    <w:rsid w:val="00091DE7"/>
    <w:rsid w:val="00092019"/>
    <w:rsid w:val="00092085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EB7"/>
    <w:rsid w:val="00095067"/>
    <w:rsid w:val="00095AE2"/>
    <w:rsid w:val="00096093"/>
    <w:rsid w:val="00096F06"/>
    <w:rsid w:val="00097826"/>
    <w:rsid w:val="000A0197"/>
    <w:rsid w:val="000A03B1"/>
    <w:rsid w:val="000A0D1C"/>
    <w:rsid w:val="000A2F0D"/>
    <w:rsid w:val="000A32F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6D4"/>
    <w:rsid w:val="000A6E75"/>
    <w:rsid w:val="000A7374"/>
    <w:rsid w:val="000A7BCD"/>
    <w:rsid w:val="000B19F5"/>
    <w:rsid w:val="000B1A0F"/>
    <w:rsid w:val="000B1CDD"/>
    <w:rsid w:val="000B21E2"/>
    <w:rsid w:val="000B2B7E"/>
    <w:rsid w:val="000B2E57"/>
    <w:rsid w:val="000B3175"/>
    <w:rsid w:val="000B378D"/>
    <w:rsid w:val="000B3E6B"/>
    <w:rsid w:val="000B3F4B"/>
    <w:rsid w:val="000B3FF4"/>
    <w:rsid w:val="000B44E6"/>
    <w:rsid w:val="000B4E3F"/>
    <w:rsid w:val="000B564B"/>
    <w:rsid w:val="000B5D0B"/>
    <w:rsid w:val="000B5D4C"/>
    <w:rsid w:val="000B6902"/>
    <w:rsid w:val="000B6D25"/>
    <w:rsid w:val="000B6D9D"/>
    <w:rsid w:val="000B6FD6"/>
    <w:rsid w:val="000B7137"/>
    <w:rsid w:val="000C0397"/>
    <w:rsid w:val="000C0679"/>
    <w:rsid w:val="000C08FA"/>
    <w:rsid w:val="000C0AC0"/>
    <w:rsid w:val="000C0C9F"/>
    <w:rsid w:val="000C12AF"/>
    <w:rsid w:val="000C1318"/>
    <w:rsid w:val="000C20B2"/>
    <w:rsid w:val="000C253C"/>
    <w:rsid w:val="000C2990"/>
    <w:rsid w:val="000C2B5C"/>
    <w:rsid w:val="000C38E3"/>
    <w:rsid w:val="000C597D"/>
    <w:rsid w:val="000C5BED"/>
    <w:rsid w:val="000C5EAE"/>
    <w:rsid w:val="000C68B1"/>
    <w:rsid w:val="000C7419"/>
    <w:rsid w:val="000C7BF8"/>
    <w:rsid w:val="000C7E1C"/>
    <w:rsid w:val="000D015E"/>
    <w:rsid w:val="000D09A7"/>
    <w:rsid w:val="000D0BE9"/>
    <w:rsid w:val="000D1312"/>
    <w:rsid w:val="000D17B6"/>
    <w:rsid w:val="000D2817"/>
    <w:rsid w:val="000D3376"/>
    <w:rsid w:val="000D38B4"/>
    <w:rsid w:val="000D3953"/>
    <w:rsid w:val="000D468E"/>
    <w:rsid w:val="000D4B84"/>
    <w:rsid w:val="000D626F"/>
    <w:rsid w:val="000E02F3"/>
    <w:rsid w:val="000E06FF"/>
    <w:rsid w:val="000E0A75"/>
    <w:rsid w:val="000E0BF8"/>
    <w:rsid w:val="000E0CD9"/>
    <w:rsid w:val="000E14D3"/>
    <w:rsid w:val="000E1E49"/>
    <w:rsid w:val="000E1F8F"/>
    <w:rsid w:val="000E3605"/>
    <w:rsid w:val="000E47CB"/>
    <w:rsid w:val="000E4C36"/>
    <w:rsid w:val="000E562A"/>
    <w:rsid w:val="000E66CC"/>
    <w:rsid w:val="000E7390"/>
    <w:rsid w:val="000F07AF"/>
    <w:rsid w:val="000F119C"/>
    <w:rsid w:val="000F158C"/>
    <w:rsid w:val="000F1734"/>
    <w:rsid w:val="000F2113"/>
    <w:rsid w:val="000F2B9C"/>
    <w:rsid w:val="000F2C9A"/>
    <w:rsid w:val="000F2F50"/>
    <w:rsid w:val="000F3256"/>
    <w:rsid w:val="000F4143"/>
    <w:rsid w:val="000F48DD"/>
    <w:rsid w:val="000F4BD4"/>
    <w:rsid w:val="000F588A"/>
    <w:rsid w:val="000F6355"/>
    <w:rsid w:val="000F662F"/>
    <w:rsid w:val="000F6AAD"/>
    <w:rsid w:val="000F6E55"/>
    <w:rsid w:val="000F71BA"/>
    <w:rsid w:val="000F7FE8"/>
    <w:rsid w:val="0010022E"/>
    <w:rsid w:val="0010023C"/>
    <w:rsid w:val="0010079A"/>
    <w:rsid w:val="0010115B"/>
    <w:rsid w:val="0010123E"/>
    <w:rsid w:val="001013FF"/>
    <w:rsid w:val="0010142A"/>
    <w:rsid w:val="00101A8A"/>
    <w:rsid w:val="00101DAA"/>
    <w:rsid w:val="001022DB"/>
    <w:rsid w:val="00102DB4"/>
    <w:rsid w:val="001041AB"/>
    <w:rsid w:val="001045CE"/>
    <w:rsid w:val="001046DA"/>
    <w:rsid w:val="00104E63"/>
    <w:rsid w:val="001054FA"/>
    <w:rsid w:val="00105DB0"/>
    <w:rsid w:val="0010607F"/>
    <w:rsid w:val="0010640A"/>
    <w:rsid w:val="0010690B"/>
    <w:rsid w:val="001070FB"/>
    <w:rsid w:val="00107426"/>
    <w:rsid w:val="001075CB"/>
    <w:rsid w:val="00107662"/>
    <w:rsid w:val="00107D28"/>
    <w:rsid w:val="00107FC4"/>
    <w:rsid w:val="001104AE"/>
    <w:rsid w:val="00110502"/>
    <w:rsid w:val="00110B40"/>
    <w:rsid w:val="0011276A"/>
    <w:rsid w:val="0011278B"/>
    <w:rsid w:val="00112994"/>
    <w:rsid w:val="001129AF"/>
    <w:rsid w:val="00112B75"/>
    <w:rsid w:val="00112D4B"/>
    <w:rsid w:val="0011305C"/>
    <w:rsid w:val="00113205"/>
    <w:rsid w:val="00113A31"/>
    <w:rsid w:val="00113AAA"/>
    <w:rsid w:val="00114466"/>
    <w:rsid w:val="00114CD6"/>
    <w:rsid w:val="001155FB"/>
    <w:rsid w:val="00115C20"/>
    <w:rsid w:val="00115FEF"/>
    <w:rsid w:val="00116ADF"/>
    <w:rsid w:val="00116D6D"/>
    <w:rsid w:val="00117351"/>
    <w:rsid w:val="001200A1"/>
    <w:rsid w:val="001206B4"/>
    <w:rsid w:val="001218CB"/>
    <w:rsid w:val="0012190B"/>
    <w:rsid w:val="00121ADD"/>
    <w:rsid w:val="00121B01"/>
    <w:rsid w:val="001225C5"/>
    <w:rsid w:val="0012280A"/>
    <w:rsid w:val="00122AC3"/>
    <w:rsid w:val="001232E7"/>
    <w:rsid w:val="0012396D"/>
    <w:rsid w:val="00124712"/>
    <w:rsid w:val="00124ABC"/>
    <w:rsid w:val="00125C33"/>
    <w:rsid w:val="001266E6"/>
    <w:rsid w:val="00126DFD"/>
    <w:rsid w:val="00127176"/>
    <w:rsid w:val="001271AF"/>
    <w:rsid w:val="0012733E"/>
    <w:rsid w:val="00127EC5"/>
    <w:rsid w:val="0013161B"/>
    <w:rsid w:val="00131BB8"/>
    <w:rsid w:val="00132195"/>
    <w:rsid w:val="00132CD6"/>
    <w:rsid w:val="00132E98"/>
    <w:rsid w:val="00133904"/>
    <w:rsid w:val="00133CF3"/>
    <w:rsid w:val="00133D21"/>
    <w:rsid w:val="00134201"/>
    <w:rsid w:val="00134D6C"/>
    <w:rsid w:val="0013536C"/>
    <w:rsid w:val="00135407"/>
    <w:rsid w:val="001355A1"/>
    <w:rsid w:val="00135B02"/>
    <w:rsid w:val="00135B43"/>
    <w:rsid w:val="00135DA1"/>
    <w:rsid w:val="0013606C"/>
    <w:rsid w:val="0013610A"/>
    <w:rsid w:val="001363A7"/>
    <w:rsid w:val="001365E7"/>
    <w:rsid w:val="0013741A"/>
    <w:rsid w:val="001375A1"/>
    <w:rsid w:val="0014051C"/>
    <w:rsid w:val="00140F5B"/>
    <w:rsid w:val="00141299"/>
    <w:rsid w:val="001412D4"/>
    <w:rsid w:val="00141C90"/>
    <w:rsid w:val="00142529"/>
    <w:rsid w:val="0014352D"/>
    <w:rsid w:val="00143941"/>
    <w:rsid w:val="001450AC"/>
    <w:rsid w:val="00145314"/>
    <w:rsid w:val="00145655"/>
    <w:rsid w:val="00146877"/>
    <w:rsid w:val="00146A58"/>
    <w:rsid w:val="001477EA"/>
    <w:rsid w:val="001479E5"/>
    <w:rsid w:val="00147AB1"/>
    <w:rsid w:val="00147F64"/>
    <w:rsid w:val="00147FC0"/>
    <w:rsid w:val="00150305"/>
    <w:rsid w:val="001507CB"/>
    <w:rsid w:val="00150AF2"/>
    <w:rsid w:val="00150E85"/>
    <w:rsid w:val="00151E75"/>
    <w:rsid w:val="001525FB"/>
    <w:rsid w:val="00152702"/>
    <w:rsid w:val="00153AD6"/>
    <w:rsid w:val="00153EB5"/>
    <w:rsid w:val="00154792"/>
    <w:rsid w:val="00154AA7"/>
    <w:rsid w:val="00154DA9"/>
    <w:rsid w:val="00154E39"/>
    <w:rsid w:val="00154E3E"/>
    <w:rsid w:val="00154F92"/>
    <w:rsid w:val="0015641F"/>
    <w:rsid w:val="001564E0"/>
    <w:rsid w:val="001578D1"/>
    <w:rsid w:val="0016000A"/>
    <w:rsid w:val="0016012A"/>
    <w:rsid w:val="00160272"/>
    <w:rsid w:val="0016077C"/>
    <w:rsid w:val="00160D21"/>
    <w:rsid w:val="00161A8B"/>
    <w:rsid w:val="00161F65"/>
    <w:rsid w:val="0016215E"/>
    <w:rsid w:val="00163238"/>
    <w:rsid w:val="0016377E"/>
    <w:rsid w:val="0016486D"/>
    <w:rsid w:val="00164D5E"/>
    <w:rsid w:val="00165135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19C9"/>
    <w:rsid w:val="00171B65"/>
    <w:rsid w:val="00171D06"/>
    <w:rsid w:val="00172275"/>
    <w:rsid w:val="001724FB"/>
    <w:rsid w:val="0017265C"/>
    <w:rsid w:val="0017280D"/>
    <w:rsid w:val="001729C6"/>
    <w:rsid w:val="00172A27"/>
    <w:rsid w:val="00173F7D"/>
    <w:rsid w:val="0017400B"/>
    <w:rsid w:val="001745D5"/>
    <w:rsid w:val="001752AB"/>
    <w:rsid w:val="00175416"/>
    <w:rsid w:val="0017585D"/>
    <w:rsid w:val="001765AC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35BD"/>
    <w:rsid w:val="001838C8"/>
    <w:rsid w:val="00183993"/>
    <w:rsid w:val="0018466E"/>
    <w:rsid w:val="00184CDD"/>
    <w:rsid w:val="0018522E"/>
    <w:rsid w:val="0018556F"/>
    <w:rsid w:val="00185625"/>
    <w:rsid w:val="00185E0D"/>
    <w:rsid w:val="00186185"/>
    <w:rsid w:val="00186291"/>
    <w:rsid w:val="0018663C"/>
    <w:rsid w:val="00187A09"/>
    <w:rsid w:val="00187EFB"/>
    <w:rsid w:val="00187FBB"/>
    <w:rsid w:val="00190360"/>
    <w:rsid w:val="00191AC5"/>
    <w:rsid w:val="00191B47"/>
    <w:rsid w:val="0019230E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4B3D"/>
    <w:rsid w:val="0019508C"/>
    <w:rsid w:val="00195424"/>
    <w:rsid w:val="001954C5"/>
    <w:rsid w:val="00195B95"/>
    <w:rsid w:val="00196376"/>
    <w:rsid w:val="00197081"/>
    <w:rsid w:val="001978DA"/>
    <w:rsid w:val="00197C86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00E"/>
    <w:rsid w:val="001A590D"/>
    <w:rsid w:val="001A6740"/>
    <w:rsid w:val="001A6E1F"/>
    <w:rsid w:val="001A7843"/>
    <w:rsid w:val="001A7AB9"/>
    <w:rsid w:val="001A7F0F"/>
    <w:rsid w:val="001B0A3F"/>
    <w:rsid w:val="001B12B2"/>
    <w:rsid w:val="001B1C37"/>
    <w:rsid w:val="001B1F93"/>
    <w:rsid w:val="001B29E3"/>
    <w:rsid w:val="001B2D91"/>
    <w:rsid w:val="001B31A4"/>
    <w:rsid w:val="001B3891"/>
    <w:rsid w:val="001B4504"/>
    <w:rsid w:val="001B4775"/>
    <w:rsid w:val="001B49AF"/>
    <w:rsid w:val="001B4AE5"/>
    <w:rsid w:val="001B57F9"/>
    <w:rsid w:val="001B5B98"/>
    <w:rsid w:val="001B668C"/>
    <w:rsid w:val="001B6A13"/>
    <w:rsid w:val="001B6ABE"/>
    <w:rsid w:val="001B744F"/>
    <w:rsid w:val="001B78AA"/>
    <w:rsid w:val="001B79DB"/>
    <w:rsid w:val="001B7A78"/>
    <w:rsid w:val="001B7E39"/>
    <w:rsid w:val="001C133D"/>
    <w:rsid w:val="001C18FE"/>
    <w:rsid w:val="001C1BF8"/>
    <w:rsid w:val="001C1DD9"/>
    <w:rsid w:val="001C1FFB"/>
    <w:rsid w:val="001C25C9"/>
    <w:rsid w:val="001C278C"/>
    <w:rsid w:val="001C2BDD"/>
    <w:rsid w:val="001C33B3"/>
    <w:rsid w:val="001C3991"/>
    <w:rsid w:val="001C4302"/>
    <w:rsid w:val="001C4792"/>
    <w:rsid w:val="001C5B4D"/>
    <w:rsid w:val="001C6D30"/>
    <w:rsid w:val="001C7278"/>
    <w:rsid w:val="001C7850"/>
    <w:rsid w:val="001D071B"/>
    <w:rsid w:val="001D22E7"/>
    <w:rsid w:val="001D2461"/>
    <w:rsid w:val="001D3506"/>
    <w:rsid w:val="001D38C0"/>
    <w:rsid w:val="001D4516"/>
    <w:rsid w:val="001D4572"/>
    <w:rsid w:val="001D4C1F"/>
    <w:rsid w:val="001D51BA"/>
    <w:rsid w:val="001D5211"/>
    <w:rsid w:val="001D5EEF"/>
    <w:rsid w:val="001D60BD"/>
    <w:rsid w:val="001D6EAE"/>
    <w:rsid w:val="001D7051"/>
    <w:rsid w:val="001D7129"/>
    <w:rsid w:val="001D77BD"/>
    <w:rsid w:val="001D7CA5"/>
    <w:rsid w:val="001E0888"/>
    <w:rsid w:val="001E0D49"/>
    <w:rsid w:val="001E14A4"/>
    <w:rsid w:val="001E17BE"/>
    <w:rsid w:val="001E20BB"/>
    <w:rsid w:val="001E2A26"/>
    <w:rsid w:val="001E2CBE"/>
    <w:rsid w:val="001E3242"/>
    <w:rsid w:val="001E509C"/>
    <w:rsid w:val="001E564C"/>
    <w:rsid w:val="001E5E34"/>
    <w:rsid w:val="001E6040"/>
    <w:rsid w:val="001E619F"/>
    <w:rsid w:val="001E64EE"/>
    <w:rsid w:val="001E6566"/>
    <w:rsid w:val="001E67D8"/>
    <w:rsid w:val="001E74EF"/>
    <w:rsid w:val="001E7BD0"/>
    <w:rsid w:val="001F0E11"/>
    <w:rsid w:val="001F1DC1"/>
    <w:rsid w:val="001F1EBE"/>
    <w:rsid w:val="001F207A"/>
    <w:rsid w:val="001F2274"/>
    <w:rsid w:val="001F2F59"/>
    <w:rsid w:val="001F331F"/>
    <w:rsid w:val="001F3457"/>
    <w:rsid w:val="001F3E40"/>
    <w:rsid w:val="001F41C5"/>
    <w:rsid w:val="001F48DC"/>
    <w:rsid w:val="001F4DA8"/>
    <w:rsid w:val="001F5670"/>
    <w:rsid w:val="001F587F"/>
    <w:rsid w:val="001F5933"/>
    <w:rsid w:val="001F5A9D"/>
    <w:rsid w:val="001F6271"/>
    <w:rsid w:val="001F63A2"/>
    <w:rsid w:val="001F6527"/>
    <w:rsid w:val="001F7226"/>
    <w:rsid w:val="001F7492"/>
    <w:rsid w:val="001F7B81"/>
    <w:rsid w:val="00200100"/>
    <w:rsid w:val="002026AB"/>
    <w:rsid w:val="00202D7E"/>
    <w:rsid w:val="002030C7"/>
    <w:rsid w:val="0020324D"/>
    <w:rsid w:val="002035D1"/>
    <w:rsid w:val="00203B04"/>
    <w:rsid w:val="00204587"/>
    <w:rsid w:val="0020465E"/>
    <w:rsid w:val="00204913"/>
    <w:rsid w:val="002055D8"/>
    <w:rsid w:val="0020561A"/>
    <w:rsid w:val="00205B03"/>
    <w:rsid w:val="0021234F"/>
    <w:rsid w:val="002124FC"/>
    <w:rsid w:val="00212F6B"/>
    <w:rsid w:val="002133B3"/>
    <w:rsid w:val="002149EC"/>
    <w:rsid w:val="00214BBD"/>
    <w:rsid w:val="0021503A"/>
    <w:rsid w:val="00215DA4"/>
    <w:rsid w:val="0021772E"/>
    <w:rsid w:val="00217FC5"/>
    <w:rsid w:val="00220264"/>
    <w:rsid w:val="00220467"/>
    <w:rsid w:val="00220DB3"/>
    <w:rsid w:val="002222FC"/>
    <w:rsid w:val="00222D0B"/>
    <w:rsid w:val="00225642"/>
    <w:rsid w:val="002258E3"/>
    <w:rsid w:val="00225E78"/>
    <w:rsid w:val="00226B98"/>
    <w:rsid w:val="0022755F"/>
    <w:rsid w:val="00230364"/>
    <w:rsid w:val="002304AD"/>
    <w:rsid w:val="00230E2F"/>
    <w:rsid w:val="00231BDA"/>
    <w:rsid w:val="0023234C"/>
    <w:rsid w:val="00232521"/>
    <w:rsid w:val="00232CBA"/>
    <w:rsid w:val="00233631"/>
    <w:rsid w:val="0023365B"/>
    <w:rsid w:val="00233D87"/>
    <w:rsid w:val="00234F20"/>
    <w:rsid w:val="00234F95"/>
    <w:rsid w:val="00235CFD"/>
    <w:rsid w:val="00235D12"/>
    <w:rsid w:val="002364C5"/>
    <w:rsid w:val="0024046B"/>
    <w:rsid w:val="002406AB"/>
    <w:rsid w:val="00241927"/>
    <w:rsid w:val="00242678"/>
    <w:rsid w:val="00242976"/>
    <w:rsid w:val="00242D70"/>
    <w:rsid w:val="002434C0"/>
    <w:rsid w:val="002441A6"/>
    <w:rsid w:val="0024447E"/>
    <w:rsid w:val="00245BD5"/>
    <w:rsid w:val="002461A3"/>
    <w:rsid w:val="00246908"/>
    <w:rsid w:val="00246A3F"/>
    <w:rsid w:val="002476A8"/>
    <w:rsid w:val="00247844"/>
    <w:rsid w:val="00247C5F"/>
    <w:rsid w:val="0025022F"/>
    <w:rsid w:val="0025076F"/>
    <w:rsid w:val="002515B7"/>
    <w:rsid w:val="00251629"/>
    <w:rsid w:val="00251756"/>
    <w:rsid w:val="00251AD7"/>
    <w:rsid w:val="002521D8"/>
    <w:rsid w:val="00253959"/>
    <w:rsid w:val="00253B3A"/>
    <w:rsid w:val="00254316"/>
    <w:rsid w:val="00254CCE"/>
    <w:rsid w:val="00254DA8"/>
    <w:rsid w:val="00254E20"/>
    <w:rsid w:val="002564FE"/>
    <w:rsid w:val="00256613"/>
    <w:rsid w:val="00257DCE"/>
    <w:rsid w:val="00260911"/>
    <w:rsid w:val="00260A25"/>
    <w:rsid w:val="00260D75"/>
    <w:rsid w:val="0026158E"/>
    <w:rsid w:val="00261AF3"/>
    <w:rsid w:val="00261ED1"/>
    <w:rsid w:val="00262181"/>
    <w:rsid w:val="002625B3"/>
    <w:rsid w:val="00263200"/>
    <w:rsid w:val="00263812"/>
    <w:rsid w:val="002640E3"/>
    <w:rsid w:val="00264437"/>
    <w:rsid w:val="002649BB"/>
    <w:rsid w:val="002652EB"/>
    <w:rsid w:val="0026579C"/>
    <w:rsid w:val="00265843"/>
    <w:rsid w:val="00265948"/>
    <w:rsid w:val="002659B1"/>
    <w:rsid w:val="00265B21"/>
    <w:rsid w:val="00266D63"/>
    <w:rsid w:val="0026709D"/>
    <w:rsid w:val="00267E82"/>
    <w:rsid w:val="00272BD9"/>
    <w:rsid w:val="00272CC8"/>
    <w:rsid w:val="0027330C"/>
    <w:rsid w:val="00273888"/>
    <w:rsid w:val="00273ADD"/>
    <w:rsid w:val="00274800"/>
    <w:rsid w:val="00274E0F"/>
    <w:rsid w:val="002757C2"/>
    <w:rsid w:val="00275916"/>
    <w:rsid w:val="002763BB"/>
    <w:rsid w:val="00280674"/>
    <w:rsid w:val="0028074B"/>
    <w:rsid w:val="002808C1"/>
    <w:rsid w:val="00281084"/>
    <w:rsid w:val="002814F0"/>
    <w:rsid w:val="00281AE4"/>
    <w:rsid w:val="00282672"/>
    <w:rsid w:val="00282CA6"/>
    <w:rsid w:val="002838F7"/>
    <w:rsid w:val="00283C37"/>
    <w:rsid w:val="002842D1"/>
    <w:rsid w:val="00284B53"/>
    <w:rsid w:val="00286416"/>
    <w:rsid w:val="00287260"/>
    <w:rsid w:val="00287823"/>
    <w:rsid w:val="00287BB7"/>
    <w:rsid w:val="00287C28"/>
    <w:rsid w:val="00290206"/>
    <w:rsid w:val="00290A71"/>
    <w:rsid w:val="00292009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50F"/>
    <w:rsid w:val="002A580E"/>
    <w:rsid w:val="002A5B9C"/>
    <w:rsid w:val="002A63CC"/>
    <w:rsid w:val="002A6F7B"/>
    <w:rsid w:val="002A6FE6"/>
    <w:rsid w:val="002A76BC"/>
    <w:rsid w:val="002A78D5"/>
    <w:rsid w:val="002B0DE8"/>
    <w:rsid w:val="002B1C7E"/>
    <w:rsid w:val="002B2048"/>
    <w:rsid w:val="002B26EC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730"/>
    <w:rsid w:val="002B4A4F"/>
    <w:rsid w:val="002B4B63"/>
    <w:rsid w:val="002B607D"/>
    <w:rsid w:val="002B68C0"/>
    <w:rsid w:val="002B76D4"/>
    <w:rsid w:val="002B7789"/>
    <w:rsid w:val="002B7C58"/>
    <w:rsid w:val="002B7E06"/>
    <w:rsid w:val="002C00F4"/>
    <w:rsid w:val="002C023F"/>
    <w:rsid w:val="002C139B"/>
    <w:rsid w:val="002C1AC7"/>
    <w:rsid w:val="002C1D23"/>
    <w:rsid w:val="002C2A13"/>
    <w:rsid w:val="002C2F94"/>
    <w:rsid w:val="002C4193"/>
    <w:rsid w:val="002C4A23"/>
    <w:rsid w:val="002C5333"/>
    <w:rsid w:val="002C5565"/>
    <w:rsid w:val="002C5ACD"/>
    <w:rsid w:val="002C5AF4"/>
    <w:rsid w:val="002C5DEE"/>
    <w:rsid w:val="002C5E78"/>
    <w:rsid w:val="002C6A53"/>
    <w:rsid w:val="002C7CF2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6627"/>
    <w:rsid w:val="002D7C82"/>
    <w:rsid w:val="002E0C10"/>
    <w:rsid w:val="002E1071"/>
    <w:rsid w:val="002E1346"/>
    <w:rsid w:val="002E171C"/>
    <w:rsid w:val="002E18A1"/>
    <w:rsid w:val="002E19F9"/>
    <w:rsid w:val="002E2B65"/>
    <w:rsid w:val="002E2BC3"/>
    <w:rsid w:val="002E2C10"/>
    <w:rsid w:val="002E2E9E"/>
    <w:rsid w:val="002E413F"/>
    <w:rsid w:val="002E423B"/>
    <w:rsid w:val="002E56CB"/>
    <w:rsid w:val="002E6375"/>
    <w:rsid w:val="002E64A1"/>
    <w:rsid w:val="002E678C"/>
    <w:rsid w:val="002E67D2"/>
    <w:rsid w:val="002F0094"/>
    <w:rsid w:val="002F049F"/>
    <w:rsid w:val="002F31E4"/>
    <w:rsid w:val="002F38BB"/>
    <w:rsid w:val="002F3E35"/>
    <w:rsid w:val="002F48C1"/>
    <w:rsid w:val="002F4AA9"/>
    <w:rsid w:val="002F4FC1"/>
    <w:rsid w:val="002F5646"/>
    <w:rsid w:val="002F604C"/>
    <w:rsid w:val="002F609B"/>
    <w:rsid w:val="002F6A0D"/>
    <w:rsid w:val="002F6F62"/>
    <w:rsid w:val="002F7091"/>
    <w:rsid w:val="002F71C1"/>
    <w:rsid w:val="002F7345"/>
    <w:rsid w:val="002F78D6"/>
    <w:rsid w:val="002F7971"/>
    <w:rsid w:val="002F79F5"/>
    <w:rsid w:val="00300C08"/>
    <w:rsid w:val="00301085"/>
    <w:rsid w:val="00301D73"/>
    <w:rsid w:val="00301F36"/>
    <w:rsid w:val="00302680"/>
    <w:rsid w:val="003028C8"/>
    <w:rsid w:val="00302BD3"/>
    <w:rsid w:val="0030319E"/>
    <w:rsid w:val="00303250"/>
    <w:rsid w:val="0030347B"/>
    <w:rsid w:val="003035D6"/>
    <w:rsid w:val="003037E0"/>
    <w:rsid w:val="00303A12"/>
    <w:rsid w:val="00303C75"/>
    <w:rsid w:val="00303E6F"/>
    <w:rsid w:val="0030443F"/>
    <w:rsid w:val="00304B0C"/>
    <w:rsid w:val="0030504E"/>
    <w:rsid w:val="003050E5"/>
    <w:rsid w:val="00305922"/>
    <w:rsid w:val="00305A35"/>
    <w:rsid w:val="00305CF8"/>
    <w:rsid w:val="00306765"/>
    <w:rsid w:val="003112E5"/>
    <w:rsid w:val="0031180C"/>
    <w:rsid w:val="003118F7"/>
    <w:rsid w:val="00311B75"/>
    <w:rsid w:val="0031219E"/>
    <w:rsid w:val="003126EF"/>
    <w:rsid w:val="003129D0"/>
    <w:rsid w:val="00312BEE"/>
    <w:rsid w:val="00313391"/>
    <w:rsid w:val="003133C1"/>
    <w:rsid w:val="003135E5"/>
    <w:rsid w:val="00313634"/>
    <w:rsid w:val="003142B8"/>
    <w:rsid w:val="003148AE"/>
    <w:rsid w:val="00314C18"/>
    <w:rsid w:val="00315A2A"/>
    <w:rsid w:val="00316A1E"/>
    <w:rsid w:val="00317347"/>
    <w:rsid w:val="0032007D"/>
    <w:rsid w:val="00320178"/>
    <w:rsid w:val="00320419"/>
    <w:rsid w:val="00321008"/>
    <w:rsid w:val="003215D9"/>
    <w:rsid w:val="00321646"/>
    <w:rsid w:val="00321CB1"/>
    <w:rsid w:val="00322827"/>
    <w:rsid w:val="00322C4F"/>
    <w:rsid w:val="003234DB"/>
    <w:rsid w:val="003235FB"/>
    <w:rsid w:val="00324021"/>
    <w:rsid w:val="00324A1A"/>
    <w:rsid w:val="00324CB5"/>
    <w:rsid w:val="003267C5"/>
    <w:rsid w:val="003268E5"/>
    <w:rsid w:val="00326BA8"/>
    <w:rsid w:val="00326CC8"/>
    <w:rsid w:val="00327CB6"/>
    <w:rsid w:val="00327F2E"/>
    <w:rsid w:val="00330810"/>
    <w:rsid w:val="00331369"/>
    <w:rsid w:val="00331745"/>
    <w:rsid w:val="00331EFE"/>
    <w:rsid w:val="00331FF9"/>
    <w:rsid w:val="003321E0"/>
    <w:rsid w:val="003323CB"/>
    <w:rsid w:val="0033280D"/>
    <w:rsid w:val="00333AFD"/>
    <w:rsid w:val="00335630"/>
    <w:rsid w:val="0033632E"/>
    <w:rsid w:val="00336B7A"/>
    <w:rsid w:val="003376F5"/>
    <w:rsid w:val="0033782B"/>
    <w:rsid w:val="00337D1C"/>
    <w:rsid w:val="00340CD9"/>
    <w:rsid w:val="00341117"/>
    <w:rsid w:val="00341338"/>
    <w:rsid w:val="0034143D"/>
    <w:rsid w:val="00342EC6"/>
    <w:rsid w:val="0034304E"/>
    <w:rsid w:val="00343C3B"/>
    <w:rsid w:val="00343CA1"/>
    <w:rsid w:val="00344671"/>
    <w:rsid w:val="00344F15"/>
    <w:rsid w:val="00345568"/>
    <w:rsid w:val="00345CC8"/>
    <w:rsid w:val="00345CF1"/>
    <w:rsid w:val="003461CE"/>
    <w:rsid w:val="00346371"/>
    <w:rsid w:val="00346587"/>
    <w:rsid w:val="003465C8"/>
    <w:rsid w:val="0034734C"/>
    <w:rsid w:val="0035080D"/>
    <w:rsid w:val="0035251B"/>
    <w:rsid w:val="00352888"/>
    <w:rsid w:val="00352C07"/>
    <w:rsid w:val="003535F1"/>
    <w:rsid w:val="003540EC"/>
    <w:rsid w:val="00354926"/>
    <w:rsid w:val="00356A94"/>
    <w:rsid w:val="003574DF"/>
    <w:rsid w:val="00357812"/>
    <w:rsid w:val="00357E0F"/>
    <w:rsid w:val="00357FA2"/>
    <w:rsid w:val="003605BB"/>
    <w:rsid w:val="0036074A"/>
    <w:rsid w:val="00360AA9"/>
    <w:rsid w:val="00360F2B"/>
    <w:rsid w:val="0036110A"/>
    <w:rsid w:val="0036193B"/>
    <w:rsid w:val="00361BB0"/>
    <w:rsid w:val="00362055"/>
    <w:rsid w:val="003628CE"/>
    <w:rsid w:val="00362F00"/>
    <w:rsid w:val="0036318C"/>
    <w:rsid w:val="00363647"/>
    <w:rsid w:val="00363E3A"/>
    <w:rsid w:val="0036462D"/>
    <w:rsid w:val="00364EDF"/>
    <w:rsid w:val="00365406"/>
    <w:rsid w:val="003654DC"/>
    <w:rsid w:val="003655E2"/>
    <w:rsid w:val="003664A7"/>
    <w:rsid w:val="00366886"/>
    <w:rsid w:val="00366993"/>
    <w:rsid w:val="00366AF1"/>
    <w:rsid w:val="00367A57"/>
    <w:rsid w:val="00367AAB"/>
    <w:rsid w:val="00367E41"/>
    <w:rsid w:val="00370452"/>
    <w:rsid w:val="003705BB"/>
    <w:rsid w:val="00370AB9"/>
    <w:rsid w:val="00370E91"/>
    <w:rsid w:val="00370EB4"/>
    <w:rsid w:val="00371257"/>
    <w:rsid w:val="00373C00"/>
    <w:rsid w:val="00374154"/>
    <w:rsid w:val="00375155"/>
    <w:rsid w:val="0037587D"/>
    <w:rsid w:val="00375B84"/>
    <w:rsid w:val="003764A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EA6"/>
    <w:rsid w:val="00382181"/>
    <w:rsid w:val="0038272B"/>
    <w:rsid w:val="00382EE7"/>
    <w:rsid w:val="00382FB7"/>
    <w:rsid w:val="00383492"/>
    <w:rsid w:val="00383D00"/>
    <w:rsid w:val="0038438A"/>
    <w:rsid w:val="00385F53"/>
    <w:rsid w:val="00386441"/>
    <w:rsid w:val="0038695D"/>
    <w:rsid w:val="00386D05"/>
    <w:rsid w:val="003875F0"/>
    <w:rsid w:val="0039068C"/>
    <w:rsid w:val="003908B3"/>
    <w:rsid w:val="00390E62"/>
    <w:rsid w:val="0039162B"/>
    <w:rsid w:val="003937F6"/>
    <w:rsid w:val="003946CB"/>
    <w:rsid w:val="00394DF7"/>
    <w:rsid w:val="0039502A"/>
    <w:rsid w:val="00395D01"/>
    <w:rsid w:val="00395D13"/>
    <w:rsid w:val="0039665F"/>
    <w:rsid w:val="00397133"/>
    <w:rsid w:val="003977DF"/>
    <w:rsid w:val="0039790C"/>
    <w:rsid w:val="003A0780"/>
    <w:rsid w:val="003A0B93"/>
    <w:rsid w:val="003A15F9"/>
    <w:rsid w:val="003A166F"/>
    <w:rsid w:val="003A1DC7"/>
    <w:rsid w:val="003A20A8"/>
    <w:rsid w:val="003A265A"/>
    <w:rsid w:val="003A44E2"/>
    <w:rsid w:val="003A482D"/>
    <w:rsid w:val="003A53E2"/>
    <w:rsid w:val="003A5F65"/>
    <w:rsid w:val="003A6329"/>
    <w:rsid w:val="003A7886"/>
    <w:rsid w:val="003A7AA7"/>
    <w:rsid w:val="003B0405"/>
    <w:rsid w:val="003B0830"/>
    <w:rsid w:val="003B0944"/>
    <w:rsid w:val="003B122D"/>
    <w:rsid w:val="003B13B9"/>
    <w:rsid w:val="003B190B"/>
    <w:rsid w:val="003B204D"/>
    <w:rsid w:val="003B3CC2"/>
    <w:rsid w:val="003B512A"/>
    <w:rsid w:val="003B5323"/>
    <w:rsid w:val="003B56A2"/>
    <w:rsid w:val="003B57F1"/>
    <w:rsid w:val="003B5940"/>
    <w:rsid w:val="003B6004"/>
    <w:rsid w:val="003B76D9"/>
    <w:rsid w:val="003B795C"/>
    <w:rsid w:val="003B79A3"/>
    <w:rsid w:val="003C04EC"/>
    <w:rsid w:val="003C1666"/>
    <w:rsid w:val="003C2B8E"/>
    <w:rsid w:val="003C31E2"/>
    <w:rsid w:val="003C3F99"/>
    <w:rsid w:val="003C40D3"/>
    <w:rsid w:val="003C419F"/>
    <w:rsid w:val="003C41B8"/>
    <w:rsid w:val="003C4296"/>
    <w:rsid w:val="003C4328"/>
    <w:rsid w:val="003C47B7"/>
    <w:rsid w:val="003C5476"/>
    <w:rsid w:val="003C5A47"/>
    <w:rsid w:val="003C6338"/>
    <w:rsid w:val="003C64DA"/>
    <w:rsid w:val="003C6C84"/>
    <w:rsid w:val="003C6DAE"/>
    <w:rsid w:val="003C7B19"/>
    <w:rsid w:val="003C7EB6"/>
    <w:rsid w:val="003C7F8A"/>
    <w:rsid w:val="003D0AC2"/>
    <w:rsid w:val="003D0CA0"/>
    <w:rsid w:val="003D0CA6"/>
    <w:rsid w:val="003D0D67"/>
    <w:rsid w:val="003D0FAC"/>
    <w:rsid w:val="003D196E"/>
    <w:rsid w:val="003D1BBA"/>
    <w:rsid w:val="003D1C36"/>
    <w:rsid w:val="003D2C2A"/>
    <w:rsid w:val="003D2D4D"/>
    <w:rsid w:val="003D35CD"/>
    <w:rsid w:val="003D4022"/>
    <w:rsid w:val="003D4AFC"/>
    <w:rsid w:val="003D4E26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0EF8"/>
    <w:rsid w:val="003E1C8C"/>
    <w:rsid w:val="003E20BE"/>
    <w:rsid w:val="003E51CB"/>
    <w:rsid w:val="003E53C1"/>
    <w:rsid w:val="003E57F0"/>
    <w:rsid w:val="003E5CE3"/>
    <w:rsid w:val="003E6538"/>
    <w:rsid w:val="003E6EDB"/>
    <w:rsid w:val="003F00CC"/>
    <w:rsid w:val="003F0AA2"/>
    <w:rsid w:val="003F110F"/>
    <w:rsid w:val="003F1130"/>
    <w:rsid w:val="003F11B2"/>
    <w:rsid w:val="003F1A79"/>
    <w:rsid w:val="003F1AEC"/>
    <w:rsid w:val="003F1CDC"/>
    <w:rsid w:val="003F2400"/>
    <w:rsid w:val="003F2746"/>
    <w:rsid w:val="003F2797"/>
    <w:rsid w:val="003F2D4E"/>
    <w:rsid w:val="003F32C2"/>
    <w:rsid w:val="003F37BC"/>
    <w:rsid w:val="003F3EF0"/>
    <w:rsid w:val="003F4224"/>
    <w:rsid w:val="003F4D03"/>
    <w:rsid w:val="003F4E1B"/>
    <w:rsid w:val="003F5B1A"/>
    <w:rsid w:val="003F5DB7"/>
    <w:rsid w:val="003F7DF0"/>
    <w:rsid w:val="00400046"/>
    <w:rsid w:val="004000FC"/>
    <w:rsid w:val="004016FA"/>
    <w:rsid w:val="00401ACA"/>
    <w:rsid w:val="00402D06"/>
    <w:rsid w:val="00402E3F"/>
    <w:rsid w:val="00403643"/>
    <w:rsid w:val="004039CF"/>
    <w:rsid w:val="004043E1"/>
    <w:rsid w:val="0040450F"/>
    <w:rsid w:val="0040571C"/>
    <w:rsid w:val="00405A6E"/>
    <w:rsid w:val="00405C0C"/>
    <w:rsid w:val="00410575"/>
    <w:rsid w:val="00410D45"/>
    <w:rsid w:val="004111C3"/>
    <w:rsid w:val="004114AB"/>
    <w:rsid w:val="004118BC"/>
    <w:rsid w:val="004119ED"/>
    <w:rsid w:val="00412345"/>
    <w:rsid w:val="0041253E"/>
    <w:rsid w:val="00412F08"/>
    <w:rsid w:val="004131A1"/>
    <w:rsid w:val="00413222"/>
    <w:rsid w:val="004135F0"/>
    <w:rsid w:val="00414062"/>
    <w:rsid w:val="00414685"/>
    <w:rsid w:val="00414716"/>
    <w:rsid w:val="00414D4D"/>
    <w:rsid w:val="00415AD9"/>
    <w:rsid w:val="00415E99"/>
    <w:rsid w:val="00416646"/>
    <w:rsid w:val="0041743A"/>
    <w:rsid w:val="0042028A"/>
    <w:rsid w:val="00420E05"/>
    <w:rsid w:val="004224EB"/>
    <w:rsid w:val="00422A36"/>
    <w:rsid w:val="00422C9F"/>
    <w:rsid w:val="00423241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1670"/>
    <w:rsid w:val="00431E24"/>
    <w:rsid w:val="004320B1"/>
    <w:rsid w:val="0043396C"/>
    <w:rsid w:val="0043430F"/>
    <w:rsid w:val="0043441D"/>
    <w:rsid w:val="00434BF6"/>
    <w:rsid w:val="0043520A"/>
    <w:rsid w:val="00435458"/>
    <w:rsid w:val="00435AE0"/>
    <w:rsid w:val="00436273"/>
    <w:rsid w:val="00436A39"/>
    <w:rsid w:val="00436B1B"/>
    <w:rsid w:val="00436F1D"/>
    <w:rsid w:val="00440BDC"/>
    <w:rsid w:val="00441082"/>
    <w:rsid w:val="00441C2A"/>
    <w:rsid w:val="00441CD2"/>
    <w:rsid w:val="00441F68"/>
    <w:rsid w:val="004422CF"/>
    <w:rsid w:val="0044279F"/>
    <w:rsid w:val="00442AE9"/>
    <w:rsid w:val="0044302B"/>
    <w:rsid w:val="004433C7"/>
    <w:rsid w:val="004434BA"/>
    <w:rsid w:val="00443AD3"/>
    <w:rsid w:val="00444540"/>
    <w:rsid w:val="0044518D"/>
    <w:rsid w:val="004453E7"/>
    <w:rsid w:val="00445675"/>
    <w:rsid w:val="00445716"/>
    <w:rsid w:val="0044608C"/>
    <w:rsid w:val="00446541"/>
    <w:rsid w:val="00446CAB"/>
    <w:rsid w:val="004470F4"/>
    <w:rsid w:val="00447108"/>
    <w:rsid w:val="004476A3"/>
    <w:rsid w:val="004509F2"/>
    <w:rsid w:val="00450B3A"/>
    <w:rsid w:val="00450BE5"/>
    <w:rsid w:val="00450E6C"/>
    <w:rsid w:val="0045138A"/>
    <w:rsid w:val="004520D8"/>
    <w:rsid w:val="00452457"/>
    <w:rsid w:val="0045316E"/>
    <w:rsid w:val="004537F0"/>
    <w:rsid w:val="00453996"/>
    <w:rsid w:val="00453AD6"/>
    <w:rsid w:val="00453C67"/>
    <w:rsid w:val="00453EAD"/>
    <w:rsid w:val="004542A2"/>
    <w:rsid w:val="00454C84"/>
    <w:rsid w:val="004553D8"/>
    <w:rsid w:val="00456153"/>
    <w:rsid w:val="00456A8A"/>
    <w:rsid w:val="00457346"/>
    <w:rsid w:val="00457B6A"/>
    <w:rsid w:val="0046030C"/>
    <w:rsid w:val="00461095"/>
    <w:rsid w:val="00461D82"/>
    <w:rsid w:val="00462192"/>
    <w:rsid w:val="0046331A"/>
    <w:rsid w:val="004636EA"/>
    <w:rsid w:val="00463A21"/>
    <w:rsid w:val="00463C1F"/>
    <w:rsid w:val="00463CC4"/>
    <w:rsid w:val="00463FF8"/>
    <w:rsid w:val="00464CC9"/>
    <w:rsid w:val="00464D6D"/>
    <w:rsid w:val="00464F86"/>
    <w:rsid w:val="00465026"/>
    <w:rsid w:val="00465112"/>
    <w:rsid w:val="00465556"/>
    <w:rsid w:val="00466DB3"/>
    <w:rsid w:val="00467D02"/>
    <w:rsid w:val="00467EC1"/>
    <w:rsid w:val="004705ED"/>
    <w:rsid w:val="00470985"/>
    <w:rsid w:val="00471593"/>
    <w:rsid w:val="00471E3C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BB4"/>
    <w:rsid w:val="004750BC"/>
    <w:rsid w:val="00475985"/>
    <w:rsid w:val="00475C32"/>
    <w:rsid w:val="0047606C"/>
    <w:rsid w:val="004770FA"/>
    <w:rsid w:val="00480351"/>
    <w:rsid w:val="00481088"/>
    <w:rsid w:val="00481344"/>
    <w:rsid w:val="00481DDC"/>
    <w:rsid w:val="00482102"/>
    <w:rsid w:val="00482351"/>
    <w:rsid w:val="00483ADB"/>
    <w:rsid w:val="0048422D"/>
    <w:rsid w:val="0048556A"/>
    <w:rsid w:val="00485603"/>
    <w:rsid w:val="00485ED4"/>
    <w:rsid w:val="00486B6D"/>
    <w:rsid w:val="004877C4"/>
    <w:rsid w:val="00487A4E"/>
    <w:rsid w:val="00487E53"/>
    <w:rsid w:val="00487F01"/>
    <w:rsid w:val="00490831"/>
    <w:rsid w:val="004910C8"/>
    <w:rsid w:val="0049125F"/>
    <w:rsid w:val="00491291"/>
    <w:rsid w:val="00491C24"/>
    <w:rsid w:val="00494D58"/>
    <w:rsid w:val="004960ED"/>
    <w:rsid w:val="004967F6"/>
    <w:rsid w:val="004968C1"/>
    <w:rsid w:val="00496A14"/>
    <w:rsid w:val="00497469"/>
    <w:rsid w:val="004A00A8"/>
    <w:rsid w:val="004A0146"/>
    <w:rsid w:val="004A15E5"/>
    <w:rsid w:val="004A187C"/>
    <w:rsid w:val="004A1CFA"/>
    <w:rsid w:val="004A2214"/>
    <w:rsid w:val="004A234F"/>
    <w:rsid w:val="004A2881"/>
    <w:rsid w:val="004A289F"/>
    <w:rsid w:val="004A33F6"/>
    <w:rsid w:val="004A3987"/>
    <w:rsid w:val="004A4C39"/>
    <w:rsid w:val="004A538C"/>
    <w:rsid w:val="004A5A70"/>
    <w:rsid w:val="004A5B09"/>
    <w:rsid w:val="004A62F6"/>
    <w:rsid w:val="004A65FA"/>
    <w:rsid w:val="004A6749"/>
    <w:rsid w:val="004A6CAA"/>
    <w:rsid w:val="004A75EF"/>
    <w:rsid w:val="004A7673"/>
    <w:rsid w:val="004A7D3D"/>
    <w:rsid w:val="004B0165"/>
    <w:rsid w:val="004B027E"/>
    <w:rsid w:val="004B05A1"/>
    <w:rsid w:val="004B09D3"/>
    <w:rsid w:val="004B0AC4"/>
    <w:rsid w:val="004B0AEF"/>
    <w:rsid w:val="004B1469"/>
    <w:rsid w:val="004B18A5"/>
    <w:rsid w:val="004B23FD"/>
    <w:rsid w:val="004B264D"/>
    <w:rsid w:val="004B2689"/>
    <w:rsid w:val="004B26CA"/>
    <w:rsid w:val="004B2792"/>
    <w:rsid w:val="004B28CC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194B"/>
    <w:rsid w:val="004C2683"/>
    <w:rsid w:val="004C2AC1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C7F3A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85"/>
    <w:rsid w:val="004D6495"/>
    <w:rsid w:val="004D6FB4"/>
    <w:rsid w:val="004D70CE"/>
    <w:rsid w:val="004D7E59"/>
    <w:rsid w:val="004E035A"/>
    <w:rsid w:val="004E1113"/>
    <w:rsid w:val="004E15C0"/>
    <w:rsid w:val="004E2012"/>
    <w:rsid w:val="004E22AC"/>
    <w:rsid w:val="004E2EB1"/>
    <w:rsid w:val="004E34ED"/>
    <w:rsid w:val="004E5DAC"/>
    <w:rsid w:val="004E64D5"/>
    <w:rsid w:val="004E66F6"/>
    <w:rsid w:val="004E67A3"/>
    <w:rsid w:val="004E77D8"/>
    <w:rsid w:val="004E7D86"/>
    <w:rsid w:val="004E7DCC"/>
    <w:rsid w:val="004E7E90"/>
    <w:rsid w:val="004F04DD"/>
    <w:rsid w:val="004F1298"/>
    <w:rsid w:val="004F15DB"/>
    <w:rsid w:val="004F1D61"/>
    <w:rsid w:val="004F2093"/>
    <w:rsid w:val="004F2869"/>
    <w:rsid w:val="004F3EC2"/>
    <w:rsid w:val="004F53AE"/>
    <w:rsid w:val="004F613C"/>
    <w:rsid w:val="004F6A31"/>
    <w:rsid w:val="004F6DCB"/>
    <w:rsid w:val="004F6E80"/>
    <w:rsid w:val="004F7005"/>
    <w:rsid w:val="004F75F2"/>
    <w:rsid w:val="00500584"/>
    <w:rsid w:val="0050089F"/>
    <w:rsid w:val="00500DA1"/>
    <w:rsid w:val="00500E8B"/>
    <w:rsid w:val="00500EF7"/>
    <w:rsid w:val="00501085"/>
    <w:rsid w:val="005010F4"/>
    <w:rsid w:val="00501337"/>
    <w:rsid w:val="005018D9"/>
    <w:rsid w:val="00501CE8"/>
    <w:rsid w:val="00501DD1"/>
    <w:rsid w:val="00501F01"/>
    <w:rsid w:val="00502013"/>
    <w:rsid w:val="00502491"/>
    <w:rsid w:val="00502ED3"/>
    <w:rsid w:val="005036EF"/>
    <w:rsid w:val="005044EF"/>
    <w:rsid w:val="00504FAA"/>
    <w:rsid w:val="0050519D"/>
    <w:rsid w:val="00506227"/>
    <w:rsid w:val="00506269"/>
    <w:rsid w:val="005067B1"/>
    <w:rsid w:val="00506EBA"/>
    <w:rsid w:val="00506F31"/>
    <w:rsid w:val="0050735D"/>
    <w:rsid w:val="00507AEA"/>
    <w:rsid w:val="00507BF5"/>
    <w:rsid w:val="0051048F"/>
    <w:rsid w:val="0051096B"/>
    <w:rsid w:val="00510C3D"/>
    <w:rsid w:val="00511363"/>
    <w:rsid w:val="005113DC"/>
    <w:rsid w:val="00511425"/>
    <w:rsid w:val="005118EB"/>
    <w:rsid w:val="00511EB2"/>
    <w:rsid w:val="005123F4"/>
    <w:rsid w:val="00512A69"/>
    <w:rsid w:val="00513228"/>
    <w:rsid w:val="0051380E"/>
    <w:rsid w:val="00513DB7"/>
    <w:rsid w:val="0051428E"/>
    <w:rsid w:val="005143DC"/>
    <w:rsid w:val="00515A11"/>
    <w:rsid w:val="00515E66"/>
    <w:rsid w:val="00515E79"/>
    <w:rsid w:val="005164FB"/>
    <w:rsid w:val="00517065"/>
    <w:rsid w:val="00520678"/>
    <w:rsid w:val="00520FF8"/>
    <w:rsid w:val="00521CF3"/>
    <w:rsid w:val="005227FE"/>
    <w:rsid w:val="005229F0"/>
    <w:rsid w:val="00522D08"/>
    <w:rsid w:val="00522FC2"/>
    <w:rsid w:val="00523120"/>
    <w:rsid w:val="005234E7"/>
    <w:rsid w:val="00524CF1"/>
    <w:rsid w:val="00524ECB"/>
    <w:rsid w:val="0052527E"/>
    <w:rsid w:val="00525C2F"/>
    <w:rsid w:val="00525CC2"/>
    <w:rsid w:val="005261C0"/>
    <w:rsid w:val="00526BE8"/>
    <w:rsid w:val="0052728F"/>
    <w:rsid w:val="0052784D"/>
    <w:rsid w:val="00527903"/>
    <w:rsid w:val="00527A04"/>
    <w:rsid w:val="00527B61"/>
    <w:rsid w:val="005302A0"/>
    <w:rsid w:val="00530752"/>
    <w:rsid w:val="0053116B"/>
    <w:rsid w:val="0053162F"/>
    <w:rsid w:val="00531703"/>
    <w:rsid w:val="00531E8B"/>
    <w:rsid w:val="00533604"/>
    <w:rsid w:val="0053468C"/>
    <w:rsid w:val="00535635"/>
    <w:rsid w:val="00535C50"/>
    <w:rsid w:val="0053667A"/>
    <w:rsid w:val="00537224"/>
    <w:rsid w:val="005379CB"/>
    <w:rsid w:val="005379E9"/>
    <w:rsid w:val="00540432"/>
    <w:rsid w:val="0054081D"/>
    <w:rsid w:val="00540961"/>
    <w:rsid w:val="005412E0"/>
    <w:rsid w:val="005413FB"/>
    <w:rsid w:val="00541645"/>
    <w:rsid w:val="005429F3"/>
    <w:rsid w:val="0054306B"/>
    <w:rsid w:val="00543D2A"/>
    <w:rsid w:val="005441A8"/>
    <w:rsid w:val="0054440B"/>
    <w:rsid w:val="00544A9C"/>
    <w:rsid w:val="00544B51"/>
    <w:rsid w:val="00545442"/>
    <w:rsid w:val="0054793F"/>
    <w:rsid w:val="00547DD3"/>
    <w:rsid w:val="00550103"/>
    <w:rsid w:val="0055013D"/>
    <w:rsid w:val="0055060E"/>
    <w:rsid w:val="005513CA"/>
    <w:rsid w:val="00551AE4"/>
    <w:rsid w:val="00551C0F"/>
    <w:rsid w:val="005523CE"/>
    <w:rsid w:val="0055277A"/>
    <w:rsid w:val="00553D1A"/>
    <w:rsid w:val="00553DA0"/>
    <w:rsid w:val="00554AD0"/>
    <w:rsid w:val="00555782"/>
    <w:rsid w:val="00555E01"/>
    <w:rsid w:val="00556455"/>
    <w:rsid w:val="00556C35"/>
    <w:rsid w:val="00557287"/>
    <w:rsid w:val="00557CDA"/>
    <w:rsid w:val="00560490"/>
    <w:rsid w:val="005604BA"/>
    <w:rsid w:val="0056066A"/>
    <w:rsid w:val="00560B92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51F4"/>
    <w:rsid w:val="00565A80"/>
    <w:rsid w:val="0056613D"/>
    <w:rsid w:val="00566471"/>
    <w:rsid w:val="00566483"/>
    <w:rsid w:val="0057087E"/>
    <w:rsid w:val="00570978"/>
    <w:rsid w:val="00571030"/>
    <w:rsid w:val="00571E40"/>
    <w:rsid w:val="0057244A"/>
    <w:rsid w:val="005727DD"/>
    <w:rsid w:val="00572847"/>
    <w:rsid w:val="00572BE3"/>
    <w:rsid w:val="005734B5"/>
    <w:rsid w:val="00573728"/>
    <w:rsid w:val="00574ED3"/>
    <w:rsid w:val="00575233"/>
    <w:rsid w:val="00575F6A"/>
    <w:rsid w:val="005761FF"/>
    <w:rsid w:val="00577791"/>
    <w:rsid w:val="00577935"/>
    <w:rsid w:val="00577AA3"/>
    <w:rsid w:val="00577ED0"/>
    <w:rsid w:val="00577FEF"/>
    <w:rsid w:val="0058058F"/>
    <w:rsid w:val="00580F5A"/>
    <w:rsid w:val="0058118D"/>
    <w:rsid w:val="0058169B"/>
    <w:rsid w:val="00581EA1"/>
    <w:rsid w:val="005820C0"/>
    <w:rsid w:val="00582360"/>
    <w:rsid w:val="00582E18"/>
    <w:rsid w:val="0058375B"/>
    <w:rsid w:val="00583BB7"/>
    <w:rsid w:val="00583CBC"/>
    <w:rsid w:val="0058447A"/>
    <w:rsid w:val="005844B3"/>
    <w:rsid w:val="00584AF6"/>
    <w:rsid w:val="00585B4B"/>
    <w:rsid w:val="00585DB7"/>
    <w:rsid w:val="00585E9E"/>
    <w:rsid w:val="00586333"/>
    <w:rsid w:val="00586B5A"/>
    <w:rsid w:val="00587203"/>
    <w:rsid w:val="00587846"/>
    <w:rsid w:val="00590415"/>
    <w:rsid w:val="005909FD"/>
    <w:rsid w:val="00591ACD"/>
    <w:rsid w:val="00591AD0"/>
    <w:rsid w:val="005932AA"/>
    <w:rsid w:val="00593590"/>
    <w:rsid w:val="00595063"/>
    <w:rsid w:val="00596B21"/>
    <w:rsid w:val="005973EA"/>
    <w:rsid w:val="00597A83"/>
    <w:rsid w:val="00597DE4"/>
    <w:rsid w:val="005A0BE8"/>
    <w:rsid w:val="005A10BD"/>
    <w:rsid w:val="005A11E0"/>
    <w:rsid w:val="005A1996"/>
    <w:rsid w:val="005A2295"/>
    <w:rsid w:val="005A243B"/>
    <w:rsid w:val="005A2CFC"/>
    <w:rsid w:val="005A372C"/>
    <w:rsid w:val="005A3F29"/>
    <w:rsid w:val="005A4A26"/>
    <w:rsid w:val="005A5080"/>
    <w:rsid w:val="005A5B4C"/>
    <w:rsid w:val="005A6B05"/>
    <w:rsid w:val="005A6D55"/>
    <w:rsid w:val="005A78D6"/>
    <w:rsid w:val="005A78D9"/>
    <w:rsid w:val="005A7ABA"/>
    <w:rsid w:val="005B0BC2"/>
    <w:rsid w:val="005B14C5"/>
    <w:rsid w:val="005B15AA"/>
    <w:rsid w:val="005B17AD"/>
    <w:rsid w:val="005B1A5E"/>
    <w:rsid w:val="005B1C84"/>
    <w:rsid w:val="005B272F"/>
    <w:rsid w:val="005B376D"/>
    <w:rsid w:val="005B3D57"/>
    <w:rsid w:val="005B43A9"/>
    <w:rsid w:val="005B4487"/>
    <w:rsid w:val="005B4D5F"/>
    <w:rsid w:val="005B5B01"/>
    <w:rsid w:val="005B5BE4"/>
    <w:rsid w:val="005B5D5D"/>
    <w:rsid w:val="005B633F"/>
    <w:rsid w:val="005C07E6"/>
    <w:rsid w:val="005C118E"/>
    <w:rsid w:val="005C165D"/>
    <w:rsid w:val="005C1E18"/>
    <w:rsid w:val="005C2C5C"/>
    <w:rsid w:val="005C36AE"/>
    <w:rsid w:val="005C37CC"/>
    <w:rsid w:val="005C3EAE"/>
    <w:rsid w:val="005C4E77"/>
    <w:rsid w:val="005C59F3"/>
    <w:rsid w:val="005C68F1"/>
    <w:rsid w:val="005C6975"/>
    <w:rsid w:val="005C6D03"/>
    <w:rsid w:val="005C72D8"/>
    <w:rsid w:val="005C74E4"/>
    <w:rsid w:val="005C7683"/>
    <w:rsid w:val="005D06D0"/>
    <w:rsid w:val="005D08FA"/>
    <w:rsid w:val="005D0903"/>
    <w:rsid w:val="005D0ABC"/>
    <w:rsid w:val="005D1271"/>
    <w:rsid w:val="005D1518"/>
    <w:rsid w:val="005D3336"/>
    <w:rsid w:val="005D482D"/>
    <w:rsid w:val="005D4851"/>
    <w:rsid w:val="005D4AA7"/>
    <w:rsid w:val="005D56E5"/>
    <w:rsid w:val="005D5AE2"/>
    <w:rsid w:val="005D66AD"/>
    <w:rsid w:val="005D6C3B"/>
    <w:rsid w:val="005D6DD2"/>
    <w:rsid w:val="005D6DF5"/>
    <w:rsid w:val="005D70B6"/>
    <w:rsid w:val="005D7FA9"/>
    <w:rsid w:val="005E0356"/>
    <w:rsid w:val="005E0493"/>
    <w:rsid w:val="005E089F"/>
    <w:rsid w:val="005E0FEA"/>
    <w:rsid w:val="005E18AF"/>
    <w:rsid w:val="005E29C3"/>
    <w:rsid w:val="005E2BE1"/>
    <w:rsid w:val="005E376B"/>
    <w:rsid w:val="005E50C1"/>
    <w:rsid w:val="005E5322"/>
    <w:rsid w:val="005E556D"/>
    <w:rsid w:val="005E5F64"/>
    <w:rsid w:val="005E6908"/>
    <w:rsid w:val="005E6D1E"/>
    <w:rsid w:val="005E7A0E"/>
    <w:rsid w:val="005F0322"/>
    <w:rsid w:val="005F04FE"/>
    <w:rsid w:val="005F0AE3"/>
    <w:rsid w:val="005F0BC1"/>
    <w:rsid w:val="005F0CF4"/>
    <w:rsid w:val="005F1CA5"/>
    <w:rsid w:val="005F2208"/>
    <w:rsid w:val="005F2A09"/>
    <w:rsid w:val="005F3819"/>
    <w:rsid w:val="005F4391"/>
    <w:rsid w:val="005F48E0"/>
    <w:rsid w:val="005F4D6F"/>
    <w:rsid w:val="005F4E79"/>
    <w:rsid w:val="005F5A53"/>
    <w:rsid w:val="005F6096"/>
    <w:rsid w:val="005F656C"/>
    <w:rsid w:val="005F6BF3"/>
    <w:rsid w:val="005F7335"/>
    <w:rsid w:val="005F78BF"/>
    <w:rsid w:val="005F7FC8"/>
    <w:rsid w:val="006005A1"/>
    <w:rsid w:val="006009B5"/>
    <w:rsid w:val="00600ADC"/>
    <w:rsid w:val="00602B05"/>
    <w:rsid w:val="0060321C"/>
    <w:rsid w:val="00603268"/>
    <w:rsid w:val="0060408E"/>
    <w:rsid w:val="0060470A"/>
    <w:rsid w:val="00604BB5"/>
    <w:rsid w:val="00604EFA"/>
    <w:rsid w:val="006055C7"/>
    <w:rsid w:val="00605B4A"/>
    <w:rsid w:val="00605F0E"/>
    <w:rsid w:val="0060619F"/>
    <w:rsid w:val="00606397"/>
    <w:rsid w:val="0060690C"/>
    <w:rsid w:val="00606975"/>
    <w:rsid w:val="006077A0"/>
    <w:rsid w:val="00607D43"/>
    <w:rsid w:val="006102EA"/>
    <w:rsid w:val="00610523"/>
    <w:rsid w:val="006107ED"/>
    <w:rsid w:val="0061285C"/>
    <w:rsid w:val="00612BC6"/>
    <w:rsid w:val="006147F9"/>
    <w:rsid w:val="00614CCF"/>
    <w:rsid w:val="00616865"/>
    <w:rsid w:val="00617C80"/>
    <w:rsid w:val="00620DAB"/>
    <w:rsid w:val="006210D5"/>
    <w:rsid w:val="00621AB2"/>
    <w:rsid w:val="00622779"/>
    <w:rsid w:val="00622939"/>
    <w:rsid w:val="00623124"/>
    <w:rsid w:val="00623505"/>
    <w:rsid w:val="006235DC"/>
    <w:rsid w:val="00623ABD"/>
    <w:rsid w:val="00623CE3"/>
    <w:rsid w:val="0062475C"/>
    <w:rsid w:val="00624FC3"/>
    <w:rsid w:val="0062527B"/>
    <w:rsid w:val="006266AC"/>
    <w:rsid w:val="00626A05"/>
    <w:rsid w:val="00627AC0"/>
    <w:rsid w:val="00627CBB"/>
    <w:rsid w:val="006305E9"/>
    <w:rsid w:val="00631A32"/>
    <w:rsid w:val="006327D6"/>
    <w:rsid w:val="0063392D"/>
    <w:rsid w:val="00633CE6"/>
    <w:rsid w:val="00634DE2"/>
    <w:rsid w:val="00635645"/>
    <w:rsid w:val="00635D2C"/>
    <w:rsid w:val="00635F08"/>
    <w:rsid w:val="006362A8"/>
    <w:rsid w:val="0063638C"/>
    <w:rsid w:val="00636A1E"/>
    <w:rsid w:val="00636A3A"/>
    <w:rsid w:val="00636D70"/>
    <w:rsid w:val="006373E2"/>
    <w:rsid w:val="00637A7F"/>
    <w:rsid w:val="0064006B"/>
    <w:rsid w:val="00641ED6"/>
    <w:rsid w:val="006426AF"/>
    <w:rsid w:val="0064299E"/>
    <w:rsid w:val="00642E38"/>
    <w:rsid w:val="00643098"/>
    <w:rsid w:val="006441F0"/>
    <w:rsid w:val="006447F7"/>
    <w:rsid w:val="00645207"/>
    <w:rsid w:val="006452CC"/>
    <w:rsid w:val="0064580A"/>
    <w:rsid w:val="00645866"/>
    <w:rsid w:val="00645974"/>
    <w:rsid w:val="006466CA"/>
    <w:rsid w:val="00646E67"/>
    <w:rsid w:val="006472EE"/>
    <w:rsid w:val="00647362"/>
    <w:rsid w:val="00647475"/>
    <w:rsid w:val="00647B85"/>
    <w:rsid w:val="00647BBC"/>
    <w:rsid w:val="006500AC"/>
    <w:rsid w:val="00650902"/>
    <w:rsid w:val="006509F6"/>
    <w:rsid w:val="00650A84"/>
    <w:rsid w:val="00650E8F"/>
    <w:rsid w:val="00651329"/>
    <w:rsid w:val="00653C0B"/>
    <w:rsid w:val="00653E47"/>
    <w:rsid w:val="006545FF"/>
    <w:rsid w:val="00654ED0"/>
    <w:rsid w:val="00654F24"/>
    <w:rsid w:val="006550B4"/>
    <w:rsid w:val="00656958"/>
    <w:rsid w:val="00657CCA"/>
    <w:rsid w:val="00660910"/>
    <w:rsid w:val="00660A5A"/>
    <w:rsid w:val="0066120E"/>
    <w:rsid w:val="0066177D"/>
    <w:rsid w:val="00661E8A"/>
    <w:rsid w:val="00662173"/>
    <w:rsid w:val="00662805"/>
    <w:rsid w:val="00663A27"/>
    <w:rsid w:val="00663A40"/>
    <w:rsid w:val="00663C26"/>
    <w:rsid w:val="00664024"/>
    <w:rsid w:val="00664DB7"/>
    <w:rsid w:val="006651CF"/>
    <w:rsid w:val="006653D5"/>
    <w:rsid w:val="00667B30"/>
    <w:rsid w:val="0067046D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87B"/>
    <w:rsid w:val="00673E7D"/>
    <w:rsid w:val="00674B09"/>
    <w:rsid w:val="00674F3E"/>
    <w:rsid w:val="00675A00"/>
    <w:rsid w:val="0067697F"/>
    <w:rsid w:val="0067705B"/>
    <w:rsid w:val="00677283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0CA6"/>
    <w:rsid w:val="00691597"/>
    <w:rsid w:val="0069165A"/>
    <w:rsid w:val="00691837"/>
    <w:rsid w:val="00691B6E"/>
    <w:rsid w:val="00691BA5"/>
    <w:rsid w:val="00692B1F"/>
    <w:rsid w:val="00693686"/>
    <w:rsid w:val="006938F0"/>
    <w:rsid w:val="00695EF1"/>
    <w:rsid w:val="0069758D"/>
    <w:rsid w:val="0069798D"/>
    <w:rsid w:val="00697C8A"/>
    <w:rsid w:val="006A0CA7"/>
    <w:rsid w:val="006A0E2D"/>
    <w:rsid w:val="006A11B8"/>
    <w:rsid w:val="006A1E28"/>
    <w:rsid w:val="006A2E0D"/>
    <w:rsid w:val="006A3660"/>
    <w:rsid w:val="006A533C"/>
    <w:rsid w:val="006A5E5F"/>
    <w:rsid w:val="006A5FD6"/>
    <w:rsid w:val="006A60E3"/>
    <w:rsid w:val="006A68FB"/>
    <w:rsid w:val="006A6B01"/>
    <w:rsid w:val="006A6F32"/>
    <w:rsid w:val="006A70FE"/>
    <w:rsid w:val="006A73C4"/>
    <w:rsid w:val="006A78BE"/>
    <w:rsid w:val="006A7923"/>
    <w:rsid w:val="006A7EBE"/>
    <w:rsid w:val="006B0675"/>
    <w:rsid w:val="006B1176"/>
    <w:rsid w:val="006B157E"/>
    <w:rsid w:val="006B1BD9"/>
    <w:rsid w:val="006B1D3E"/>
    <w:rsid w:val="006B248A"/>
    <w:rsid w:val="006B2871"/>
    <w:rsid w:val="006B29D1"/>
    <w:rsid w:val="006B2E71"/>
    <w:rsid w:val="006B3C77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66F"/>
    <w:rsid w:val="006C2C5B"/>
    <w:rsid w:val="006C3C61"/>
    <w:rsid w:val="006C47D6"/>
    <w:rsid w:val="006C49FE"/>
    <w:rsid w:val="006C5262"/>
    <w:rsid w:val="006C6522"/>
    <w:rsid w:val="006C6C9C"/>
    <w:rsid w:val="006C743E"/>
    <w:rsid w:val="006C7A14"/>
    <w:rsid w:val="006D0292"/>
    <w:rsid w:val="006D0457"/>
    <w:rsid w:val="006D0DDD"/>
    <w:rsid w:val="006D1144"/>
    <w:rsid w:val="006D12D2"/>
    <w:rsid w:val="006D1421"/>
    <w:rsid w:val="006D1B8F"/>
    <w:rsid w:val="006D2025"/>
    <w:rsid w:val="006D2120"/>
    <w:rsid w:val="006D240F"/>
    <w:rsid w:val="006D2BF7"/>
    <w:rsid w:val="006D3708"/>
    <w:rsid w:val="006D4284"/>
    <w:rsid w:val="006D452A"/>
    <w:rsid w:val="006D548E"/>
    <w:rsid w:val="006D6984"/>
    <w:rsid w:val="006E0C8A"/>
    <w:rsid w:val="006E0CCA"/>
    <w:rsid w:val="006E165E"/>
    <w:rsid w:val="006E1AB4"/>
    <w:rsid w:val="006E2315"/>
    <w:rsid w:val="006E264A"/>
    <w:rsid w:val="006E3A8A"/>
    <w:rsid w:val="006E3B7B"/>
    <w:rsid w:val="006E3C94"/>
    <w:rsid w:val="006E4200"/>
    <w:rsid w:val="006E422F"/>
    <w:rsid w:val="006E4C70"/>
    <w:rsid w:val="006E4E4D"/>
    <w:rsid w:val="006E510A"/>
    <w:rsid w:val="006E53C8"/>
    <w:rsid w:val="006E58AF"/>
    <w:rsid w:val="006E6B04"/>
    <w:rsid w:val="006E6D4B"/>
    <w:rsid w:val="006E75A9"/>
    <w:rsid w:val="006F01CD"/>
    <w:rsid w:val="006F170B"/>
    <w:rsid w:val="006F1EA0"/>
    <w:rsid w:val="006F20E5"/>
    <w:rsid w:val="006F26D4"/>
    <w:rsid w:val="006F3B9B"/>
    <w:rsid w:val="006F42F1"/>
    <w:rsid w:val="006F44E2"/>
    <w:rsid w:val="006F4D6B"/>
    <w:rsid w:val="006F5AC0"/>
    <w:rsid w:val="006F645A"/>
    <w:rsid w:val="006F6F23"/>
    <w:rsid w:val="006F7A3A"/>
    <w:rsid w:val="00700278"/>
    <w:rsid w:val="00700B50"/>
    <w:rsid w:val="007014A8"/>
    <w:rsid w:val="007017C0"/>
    <w:rsid w:val="00702341"/>
    <w:rsid w:val="007023FE"/>
    <w:rsid w:val="00702859"/>
    <w:rsid w:val="00702F5F"/>
    <w:rsid w:val="007033F3"/>
    <w:rsid w:val="00703EF5"/>
    <w:rsid w:val="0070478C"/>
    <w:rsid w:val="007048B8"/>
    <w:rsid w:val="0070525C"/>
    <w:rsid w:val="0070540F"/>
    <w:rsid w:val="007054D2"/>
    <w:rsid w:val="00705D58"/>
    <w:rsid w:val="00706145"/>
    <w:rsid w:val="0070614A"/>
    <w:rsid w:val="00706AEE"/>
    <w:rsid w:val="00706EF2"/>
    <w:rsid w:val="00710882"/>
    <w:rsid w:val="00711ACF"/>
    <w:rsid w:val="00712182"/>
    <w:rsid w:val="007129A1"/>
    <w:rsid w:val="00712AE4"/>
    <w:rsid w:val="00713471"/>
    <w:rsid w:val="00714338"/>
    <w:rsid w:val="00714BD1"/>
    <w:rsid w:val="0071551B"/>
    <w:rsid w:val="00715AE3"/>
    <w:rsid w:val="00716CD8"/>
    <w:rsid w:val="007177A1"/>
    <w:rsid w:val="00717844"/>
    <w:rsid w:val="00717AF0"/>
    <w:rsid w:val="00717E3F"/>
    <w:rsid w:val="00720705"/>
    <w:rsid w:val="007209B7"/>
    <w:rsid w:val="00720B72"/>
    <w:rsid w:val="00722971"/>
    <w:rsid w:val="00723633"/>
    <w:rsid w:val="0072419A"/>
    <w:rsid w:val="007246D7"/>
    <w:rsid w:val="007253DA"/>
    <w:rsid w:val="007255C1"/>
    <w:rsid w:val="0072628B"/>
    <w:rsid w:val="007268B0"/>
    <w:rsid w:val="00726B07"/>
    <w:rsid w:val="00726FB9"/>
    <w:rsid w:val="0072784C"/>
    <w:rsid w:val="0073074E"/>
    <w:rsid w:val="00730960"/>
    <w:rsid w:val="00730A72"/>
    <w:rsid w:val="00731227"/>
    <w:rsid w:val="00731AFC"/>
    <w:rsid w:val="00732662"/>
    <w:rsid w:val="00732BBF"/>
    <w:rsid w:val="00732CAF"/>
    <w:rsid w:val="0073363F"/>
    <w:rsid w:val="00733AE1"/>
    <w:rsid w:val="00733F5D"/>
    <w:rsid w:val="00734544"/>
    <w:rsid w:val="00734C3F"/>
    <w:rsid w:val="00735175"/>
    <w:rsid w:val="0073586C"/>
    <w:rsid w:val="007358A6"/>
    <w:rsid w:val="00735AF9"/>
    <w:rsid w:val="00735F8E"/>
    <w:rsid w:val="00736958"/>
    <w:rsid w:val="00737889"/>
    <w:rsid w:val="00737C86"/>
    <w:rsid w:val="00740487"/>
    <w:rsid w:val="00741326"/>
    <w:rsid w:val="00741D06"/>
    <w:rsid w:val="00742034"/>
    <w:rsid w:val="0074251B"/>
    <w:rsid w:val="007429D1"/>
    <w:rsid w:val="00742A2E"/>
    <w:rsid w:val="00742A96"/>
    <w:rsid w:val="00742B81"/>
    <w:rsid w:val="00743296"/>
    <w:rsid w:val="007441A7"/>
    <w:rsid w:val="0074427A"/>
    <w:rsid w:val="0074441F"/>
    <w:rsid w:val="00744A1A"/>
    <w:rsid w:val="00744C86"/>
    <w:rsid w:val="00745FD8"/>
    <w:rsid w:val="00746099"/>
    <w:rsid w:val="0074773A"/>
    <w:rsid w:val="00751639"/>
    <w:rsid w:val="00751884"/>
    <w:rsid w:val="0075217E"/>
    <w:rsid w:val="00752236"/>
    <w:rsid w:val="0075295F"/>
    <w:rsid w:val="00753134"/>
    <w:rsid w:val="0075318C"/>
    <w:rsid w:val="0075385D"/>
    <w:rsid w:val="00753AA3"/>
    <w:rsid w:val="00754B78"/>
    <w:rsid w:val="00754CDE"/>
    <w:rsid w:val="0075501D"/>
    <w:rsid w:val="007556A8"/>
    <w:rsid w:val="00755E9B"/>
    <w:rsid w:val="00756157"/>
    <w:rsid w:val="00756505"/>
    <w:rsid w:val="0075664D"/>
    <w:rsid w:val="007569B0"/>
    <w:rsid w:val="007572AB"/>
    <w:rsid w:val="00757BE9"/>
    <w:rsid w:val="0076004B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7B3"/>
    <w:rsid w:val="00763A01"/>
    <w:rsid w:val="00763BAE"/>
    <w:rsid w:val="00764244"/>
    <w:rsid w:val="00764303"/>
    <w:rsid w:val="00764D4D"/>
    <w:rsid w:val="00765FC8"/>
    <w:rsid w:val="007669A5"/>
    <w:rsid w:val="00770224"/>
    <w:rsid w:val="00770603"/>
    <w:rsid w:val="0077177D"/>
    <w:rsid w:val="00771AAD"/>
    <w:rsid w:val="00771C45"/>
    <w:rsid w:val="00771CA4"/>
    <w:rsid w:val="00772DB1"/>
    <w:rsid w:val="00773C6A"/>
    <w:rsid w:val="00773FBF"/>
    <w:rsid w:val="0077455C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60"/>
    <w:rsid w:val="007770AC"/>
    <w:rsid w:val="007777BC"/>
    <w:rsid w:val="00777FF8"/>
    <w:rsid w:val="00780152"/>
    <w:rsid w:val="007803BF"/>
    <w:rsid w:val="00780AB9"/>
    <w:rsid w:val="00780D91"/>
    <w:rsid w:val="0078193C"/>
    <w:rsid w:val="00781984"/>
    <w:rsid w:val="007821E4"/>
    <w:rsid w:val="00782B46"/>
    <w:rsid w:val="00782C20"/>
    <w:rsid w:val="007839E4"/>
    <w:rsid w:val="00783E6E"/>
    <w:rsid w:val="007841BB"/>
    <w:rsid w:val="0078489F"/>
    <w:rsid w:val="007848A9"/>
    <w:rsid w:val="00784C4F"/>
    <w:rsid w:val="00786D04"/>
    <w:rsid w:val="007875EF"/>
    <w:rsid w:val="00790719"/>
    <w:rsid w:val="00790D7A"/>
    <w:rsid w:val="00790F54"/>
    <w:rsid w:val="00791666"/>
    <w:rsid w:val="007916EB"/>
    <w:rsid w:val="00791B36"/>
    <w:rsid w:val="00791CD7"/>
    <w:rsid w:val="007923EB"/>
    <w:rsid w:val="007927E4"/>
    <w:rsid w:val="00792D6B"/>
    <w:rsid w:val="00792FE2"/>
    <w:rsid w:val="007949B4"/>
    <w:rsid w:val="00795366"/>
    <w:rsid w:val="00795C12"/>
    <w:rsid w:val="00796060"/>
    <w:rsid w:val="00796277"/>
    <w:rsid w:val="00796DCE"/>
    <w:rsid w:val="00796F86"/>
    <w:rsid w:val="0079756C"/>
    <w:rsid w:val="00797FAD"/>
    <w:rsid w:val="007A02DA"/>
    <w:rsid w:val="007A0479"/>
    <w:rsid w:val="007A0A62"/>
    <w:rsid w:val="007A0AFE"/>
    <w:rsid w:val="007A0FCB"/>
    <w:rsid w:val="007A16D5"/>
    <w:rsid w:val="007A1D2A"/>
    <w:rsid w:val="007A2DA4"/>
    <w:rsid w:val="007A3226"/>
    <w:rsid w:val="007A4B43"/>
    <w:rsid w:val="007A4EC6"/>
    <w:rsid w:val="007A4F55"/>
    <w:rsid w:val="007A6D92"/>
    <w:rsid w:val="007A6E8E"/>
    <w:rsid w:val="007A731A"/>
    <w:rsid w:val="007A77C3"/>
    <w:rsid w:val="007A77CF"/>
    <w:rsid w:val="007A7CEE"/>
    <w:rsid w:val="007A7D71"/>
    <w:rsid w:val="007A7EA2"/>
    <w:rsid w:val="007A7F8C"/>
    <w:rsid w:val="007B024F"/>
    <w:rsid w:val="007B0E52"/>
    <w:rsid w:val="007B131C"/>
    <w:rsid w:val="007B1C3F"/>
    <w:rsid w:val="007B2453"/>
    <w:rsid w:val="007B315B"/>
    <w:rsid w:val="007B3535"/>
    <w:rsid w:val="007B3539"/>
    <w:rsid w:val="007B36FB"/>
    <w:rsid w:val="007B42AD"/>
    <w:rsid w:val="007B53B5"/>
    <w:rsid w:val="007B5517"/>
    <w:rsid w:val="007B619C"/>
    <w:rsid w:val="007B6274"/>
    <w:rsid w:val="007B6779"/>
    <w:rsid w:val="007B7080"/>
    <w:rsid w:val="007B7E85"/>
    <w:rsid w:val="007C0207"/>
    <w:rsid w:val="007C0332"/>
    <w:rsid w:val="007C1234"/>
    <w:rsid w:val="007C148F"/>
    <w:rsid w:val="007C168C"/>
    <w:rsid w:val="007C244C"/>
    <w:rsid w:val="007C25BF"/>
    <w:rsid w:val="007C2B21"/>
    <w:rsid w:val="007C2FC1"/>
    <w:rsid w:val="007C486C"/>
    <w:rsid w:val="007C4949"/>
    <w:rsid w:val="007C4F93"/>
    <w:rsid w:val="007C52D9"/>
    <w:rsid w:val="007C59FB"/>
    <w:rsid w:val="007C5A65"/>
    <w:rsid w:val="007C6B73"/>
    <w:rsid w:val="007C6C2A"/>
    <w:rsid w:val="007C72BF"/>
    <w:rsid w:val="007D0108"/>
    <w:rsid w:val="007D0283"/>
    <w:rsid w:val="007D068F"/>
    <w:rsid w:val="007D0E76"/>
    <w:rsid w:val="007D0EE1"/>
    <w:rsid w:val="007D119A"/>
    <w:rsid w:val="007D2ABA"/>
    <w:rsid w:val="007D2E63"/>
    <w:rsid w:val="007D38A1"/>
    <w:rsid w:val="007D38B9"/>
    <w:rsid w:val="007D3A57"/>
    <w:rsid w:val="007D3C8D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35C8"/>
    <w:rsid w:val="007E3B97"/>
    <w:rsid w:val="007E3C3E"/>
    <w:rsid w:val="007E3C8C"/>
    <w:rsid w:val="007E3F60"/>
    <w:rsid w:val="007E48E3"/>
    <w:rsid w:val="007E4B53"/>
    <w:rsid w:val="007E51F7"/>
    <w:rsid w:val="007E5856"/>
    <w:rsid w:val="007E5DAB"/>
    <w:rsid w:val="007E71A0"/>
    <w:rsid w:val="007E7927"/>
    <w:rsid w:val="007F04D3"/>
    <w:rsid w:val="007F10A6"/>
    <w:rsid w:val="007F1E35"/>
    <w:rsid w:val="007F2838"/>
    <w:rsid w:val="007F2D04"/>
    <w:rsid w:val="007F364E"/>
    <w:rsid w:val="007F5357"/>
    <w:rsid w:val="007F5C11"/>
    <w:rsid w:val="007F5CE1"/>
    <w:rsid w:val="00800356"/>
    <w:rsid w:val="00800C57"/>
    <w:rsid w:val="00800C9E"/>
    <w:rsid w:val="00800F4D"/>
    <w:rsid w:val="008012EA"/>
    <w:rsid w:val="00802835"/>
    <w:rsid w:val="008032E5"/>
    <w:rsid w:val="008035C1"/>
    <w:rsid w:val="0080489B"/>
    <w:rsid w:val="00804C72"/>
    <w:rsid w:val="00804C89"/>
    <w:rsid w:val="008050BD"/>
    <w:rsid w:val="00805178"/>
    <w:rsid w:val="008058CB"/>
    <w:rsid w:val="00805E56"/>
    <w:rsid w:val="008060B9"/>
    <w:rsid w:val="00806977"/>
    <w:rsid w:val="0081076F"/>
    <w:rsid w:val="00811107"/>
    <w:rsid w:val="00811CE6"/>
    <w:rsid w:val="008120D2"/>
    <w:rsid w:val="0081286D"/>
    <w:rsid w:val="00812C6C"/>
    <w:rsid w:val="0081344B"/>
    <w:rsid w:val="00813D9D"/>
    <w:rsid w:val="00814668"/>
    <w:rsid w:val="00814D82"/>
    <w:rsid w:val="008166E2"/>
    <w:rsid w:val="008169A7"/>
    <w:rsid w:val="008176B1"/>
    <w:rsid w:val="00817C2C"/>
    <w:rsid w:val="00820074"/>
    <w:rsid w:val="00820082"/>
    <w:rsid w:val="00820299"/>
    <w:rsid w:val="008206FC"/>
    <w:rsid w:val="00821455"/>
    <w:rsid w:val="008221AA"/>
    <w:rsid w:val="00822472"/>
    <w:rsid w:val="008225BE"/>
    <w:rsid w:val="00823249"/>
    <w:rsid w:val="00823CB9"/>
    <w:rsid w:val="00823D61"/>
    <w:rsid w:val="0082440A"/>
    <w:rsid w:val="00824ADE"/>
    <w:rsid w:val="00825BE0"/>
    <w:rsid w:val="008262B0"/>
    <w:rsid w:val="008266DE"/>
    <w:rsid w:val="0082678E"/>
    <w:rsid w:val="0082714C"/>
    <w:rsid w:val="008274D9"/>
    <w:rsid w:val="00827F20"/>
    <w:rsid w:val="00827F4F"/>
    <w:rsid w:val="00827F7C"/>
    <w:rsid w:val="00830426"/>
    <w:rsid w:val="00830A8A"/>
    <w:rsid w:val="00831327"/>
    <w:rsid w:val="008313EE"/>
    <w:rsid w:val="00831D2E"/>
    <w:rsid w:val="00832665"/>
    <w:rsid w:val="0083294A"/>
    <w:rsid w:val="00833ADF"/>
    <w:rsid w:val="00833CE7"/>
    <w:rsid w:val="00833DA3"/>
    <w:rsid w:val="008345C9"/>
    <w:rsid w:val="00834781"/>
    <w:rsid w:val="00834824"/>
    <w:rsid w:val="00834E98"/>
    <w:rsid w:val="008350DD"/>
    <w:rsid w:val="00835454"/>
    <w:rsid w:val="00835DF2"/>
    <w:rsid w:val="00835EE0"/>
    <w:rsid w:val="008360E8"/>
    <w:rsid w:val="008362E6"/>
    <w:rsid w:val="0083630D"/>
    <w:rsid w:val="0083633E"/>
    <w:rsid w:val="00836B82"/>
    <w:rsid w:val="0083710C"/>
    <w:rsid w:val="00837140"/>
    <w:rsid w:val="00837F08"/>
    <w:rsid w:val="0084024F"/>
    <w:rsid w:val="00840739"/>
    <w:rsid w:val="00840765"/>
    <w:rsid w:val="0084096B"/>
    <w:rsid w:val="00840E81"/>
    <w:rsid w:val="00841031"/>
    <w:rsid w:val="00841143"/>
    <w:rsid w:val="00841199"/>
    <w:rsid w:val="00841206"/>
    <w:rsid w:val="00841253"/>
    <w:rsid w:val="008416BA"/>
    <w:rsid w:val="00841A1C"/>
    <w:rsid w:val="00841C7B"/>
    <w:rsid w:val="00843A5A"/>
    <w:rsid w:val="008448B8"/>
    <w:rsid w:val="00845175"/>
    <w:rsid w:val="0084522A"/>
    <w:rsid w:val="00846865"/>
    <w:rsid w:val="008475A6"/>
    <w:rsid w:val="008503E7"/>
    <w:rsid w:val="008507FA"/>
    <w:rsid w:val="008509E5"/>
    <w:rsid w:val="00850C2A"/>
    <w:rsid w:val="008517C1"/>
    <w:rsid w:val="00851F7A"/>
    <w:rsid w:val="008544A2"/>
    <w:rsid w:val="00855327"/>
    <w:rsid w:val="00855655"/>
    <w:rsid w:val="008557AF"/>
    <w:rsid w:val="008557E9"/>
    <w:rsid w:val="00855DA8"/>
    <w:rsid w:val="008560CB"/>
    <w:rsid w:val="008567D8"/>
    <w:rsid w:val="008567E7"/>
    <w:rsid w:val="00856AC4"/>
    <w:rsid w:val="0085754F"/>
    <w:rsid w:val="00857B7D"/>
    <w:rsid w:val="00857ED6"/>
    <w:rsid w:val="00860815"/>
    <w:rsid w:val="00861D72"/>
    <w:rsid w:val="0086219C"/>
    <w:rsid w:val="00862484"/>
    <w:rsid w:val="008636C1"/>
    <w:rsid w:val="00863C2F"/>
    <w:rsid w:val="00864536"/>
    <w:rsid w:val="00864F0D"/>
    <w:rsid w:val="008652B2"/>
    <w:rsid w:val="008660C8"/>
    <w:rsid w:val="00866846"/>
    <w:rsid w:val="00866A6B"/>
    <w:rsid w:val="00866B31"/>
    <w:rsid w:val="00866C62"/>
    <w:rsid w:val="00866D4C"/>
    <w:rsid w:val="00866E48"/>
    <w:rsid w:val="00867374"/>
    <w:rsid w:val="00870881"/>
    <w:rsid w:val="00873C32"/>
    <w:rsid w:val="00873EB4"/>
    <w:rsid w:val="00875609"/>
    <w:rsid w:val="008757ED"/>
    <w:rsid w:val="008757F4"/>
    <w:rsid w:val="0087626E"/>
    <w:rsid w:val="00876762"/>
    <w:rsid w:val="00876E12"/>
    <w:rsid w:val="00876F01"/>
    <w:rsid w:val="008771AB"/>
    <w:rsid w:val="00877605"/>
    <w:rsid w:val="0087760B"/>
    <w:rsid w:val="00877E7E"/>
    <w:rsid w:val="0088099F"/>
    <w:rsid w:val="0088142B"/>
    <w:rsid w:val="0088250C"/>
    <w:rsid w:val="0088267C"/>
    <w:rsid w:val="00882CB6"/>
    <w:rsid w:val="008832BA"/>
    <w:rsid w:val="00883573"/>
    <w:rsid w:val="008838A9"/>
    <w:rsid w:val="008839DE"/>
    <w:rsid w:val="00884138"/>
    <w:rsid w:val="008845AB"/>
    <w:rsid w:val="008848AC"/>
    <w:rsid w:val="008848DF"/>
    <w:rsid w:val="00885198"/>
    <w:rsid w:val="008853E1"/>
    <w:rsid w:val="00885521"/>
    <w:rsid w:val="00886E43"/>
    <w:rsid w:val="00887566"/>
    <w:rsid w:val="008875D5"/>
    <w:rsid w:val="00887E6C"/>
    <w:rsid w:val="00890618"/>
    <w:rsid w:val="008906F6"/>
    <w:rsid w:val="008907A9"/>
    <w:rsid w:val="0089147F"/>
    <w:rsid w:val="008917B0"/>
    <w:rsid w:val="0089214C"/>
    <w:rsid w:val="008937FD"/>
    <w:rsid w:val="00893975"/>
    <w:rsid w:val="008939B4"/>
    <w:rsid w:val="00893F6A"/>
    <w:rsid w:val="0089407B"/>
    <w:rsid w:val="00894182"/>
    <w:rsid w:val="0089468C"/>
    <w:rsid w:val="00895ABD"/>
    <w:rsid w:val="00895DFA"/>
    <w:rsid w:val="00895E5F"/>
    <w:rsid w:val="008961FA"/>
    <w:rsid w:val="008962AC"/>
    <w:rsid w:val="00896FE7"/>
    <w:rsid w:val="008970C9"/>
    <w:rsid w:val="00897A78"/>
    <w:rsid w:val="00897ADB"/>
    <w:rsid w:val="00897CE8"/>
    <w:rsid w:val="008A0E6A"/>
    <w:rsid w:val="008A14B2"/>
    <w:rsid w:val="008A20BE"/>
    <w:rsid w:val="008A2484"/>
    <w:rsid w:val="008A24C9"/>
    <w:rsid w:val="008A2EFE"/>
    <w:rsid w:val="008A323E"/>
    <w:rsid w:val="008A32C1"/>
    <w:rsid w:val="008A33BA"/>
    <w:rsid w:val="008A3B80"/>
    <w:rsid w:val="008A3C82"/>
    <w:rsid w:val="008A3D38"/>
    <w:rsid w:val="008A4B26"/>
    <w:rsid w:val="008A521E"/>
    <w:rsid w:val="008A69AB"/>
    <w:rsid w:val="008A6B15"/>
    <w:rsid w:val="008B020F"/>
    <w:rsid w:val="008B2CA5"/>
    <w:rsid w:val="008B30D1"/>
    <w:rsid w:val="008B3983"/>
    <w:rsid w:val="008B3E30"/>
    <w:rsid w:val="008B49C5"/>
    <w:rsid w:val="008B4A20"/>
    <w:rsid w:val="008B4FC0"/>
    <w:rsid w:val="008B523F"/>
    <w:rsid w:val="008B545C"/>
    <w:rsid w:val="008B6012"/>
    <w:rsid w:val="008B62F9"/>
    <w:rsid w:val="008B6ACE"/>
    <w:rsid w:val="008B7632"/>
    <w:rsid w:val="008C0E4F"/>
    <w:rsid w:val="008C10C2"/>
    <w:rsid w:val="008C12F9"/>
    <w:rsid w:val="008C2A37"/>
    <w:rsid w:val="008C2EF9"/>
    <w:rsid w:val="008C3A22"/>
    <w:rsid w:val="008C4946"/>
    <w:rsid w:val="008C4B8D"/>
    <w:rsid w:val="008C4DEE"/>
    <w:rsid w:val="008C520B"/>
    <w:rsid w:val="008C60EE"/>
    <w:rsid w:val="008C6E4B"/>
    <w:rsid w:val="008D09AE"/>
    <w:rsid w:val="008D0AF7"/>
    <w:rsid w:val="008D0F2E"/>
    <w:rsid w:val="008D12BB"/>
    <w:rsid w:val="008D1D49"/>
    <w:rsid w:val="008D201A"/>
    <w:rsid w:val="008D39EA"/>
    <w:rsid w:val="008D3F4B"/>
    <w:rsid w:val="008D5881"/>
    <w:rsid w:val="008D5A0A"/>
    <w:rsid w:val="008D5BD0"/>
    <w:rsid w:val="008D609F"/>
    <w:rsid w:val="008D6982"/>
    <w:rsid w:val="008D73A2"/>
    <w:rsid w:val="008D77A5"/>
    <w:rsid w:val="008D7E84"/>
    <w:rsid w:val="008E1CBF"/>
    <w:rsid w:val="008E27FC"/>
    <w:rsid w:val="008E2870"/>
    <w:rsid w:val="008E3A1E"/>
    <w:rsid w:val="008E3C90"/>
    <w:rsid w:val="008E4118"/>
    <w:rsid w:val="008E413C"/>
    <w:rsid w:val="008E6785"/>
    <w:rsid w:val="008E77DC"/>
    <w:rsid w:val="008E7A2E"/>
    <w:rsid w:val="008E7F8D"/>
    <w:rsid w:val="008F007D"/>
    <w:rsid w:val="008F0C16"/>
    <w:rsid w:val="008F142B"/>
    <w:rsid w:val="008F2007"/>
    <w:rsid w:val="008F27D9"/>
    <w:rsid w:val="008F3057"/>
    <w:rsid w:val="008F310D"/>
    <w:rsid w:val="008F3DBE"/>
    <w:rsid w:val="008F4109"/>
    <w:rsid w:val="008F41F3"/>
    <w:rsid w:val="008F521F"/>
    <w:rsid w:val="008F588D"/>
    <w:rsid w:val="008F5F14"/>
    <w:rsid w:val="008F7220"/>
    <w:rsid w:val="008F74E2"/>
    <w:rsid w:val="00900162"/>
    <w:rsid w:val="00900A19"/>
    <w:rsid w:val="00900F37"/>
    <w:rsid w:val="009011DC"/>
    <w:rsid w:val="009015CE"/>
    <w:rsid w:val="0090181C"/>
    <w:rsid w:val="00901A87"/>
    <w:rsid w:val="0090347A"/>
    <w:rsid w:val="00903643"/>
    <w:rsid w:val="00903C72"/>
    <w:rsid w:val="00903FC9"/>
    <w:rsid w:val="00904DC8"/>
    <w:rsid w:val="00904E56"/>
    <w:rsid w:val="009052E8"/>
    <w:rsid w:val="009071A1"/>
    <w:rsid w:val="00907292"/>
    <w:rsid w:val="00910102"/>
    <w:rsid w:val="009110F5"/>
    <w:rsid w:val="00911227"/>
    <w:rsid w:val="00911837"/>
    <w:rsid w:val="009118E7"/>
    <w:rsid w:val="00911F07"/>
    <w:rsid w:val="0091267A"/>
    <w:rsid w:val="0091279A"/>
    <w:rsid w:val="00912A67"/>
    <w:rsid w:val="0091335C"/>
    <w:rsid w:val="0091365D"/>
    <w:rsid w:val="00913762"/>
    <w:rsid w:val="009137D2"/>
    <w:rsid w:val="00914271"/>
    <w:rsid w:val="00914974"/>
    <w:rsid w:val="00915555"/>
    <w:rsid w:val="00915F0E"/>
    <w:rsid w:val="00916375"/>
    <w:rsid w:val="009166F8"/>
    <w:rsid w:val="00916F02"/>
    <w:rsid w:val="00916FE3"/>
    <w:rsid w:val="009174A2"/>
    <w:rsid w:val="009174E0"/>
    <w:rsid w:val="00917E79"/>
    <w:rsid w:val="0092007D"/>
    <w:rsid w:val="0092012B"/>
    <w:rsid w:val="0092069B"/>
    <w:rsid w:val="00920899"/>
    <w:rsid w:val="0092104E"/>
    <w:rsid w:val="009213E2"/>
    <w:rsid w:val="009215CA"/>
    <w:rsid w:val="00921B2B"/>
    <w:rsid w:val="009222FF"/>
    <w:rsid w:val="0092236D"/>
    <w:rsid w:val="00922698"/>
    <w:rsid w:val="00922E3F"/>
    <w:rsid w:val="0092433F"/>
    <w:rsid w:val="00924526"/>
    <w:rsid w:val="00924C46"/>
    <w:rsid w:val="009253A6"/>
    <w:rsid w:val="0092602C"/>
    <w:rsid w:val="00926B9B"/>
    <w:rsid w:val="009278DC"/>
    <w:rsid w:val="00930057"/>
    <w:rsid w:val="00930401"/>
    <w:rsid w:val="00931760"/>
    <w:rsid w:val="00931E37"/>
    <w:rsid w:val="00932435"/>
    <w:rsid w:val="00932EFF"/>
    <w:rsid w:val="00933473"/>
    <w:rsid w:val="009339AA"/>
    <w:rsid w:val="0093430E"/>
    <w:rsid w:val="00935A62"/>
    <w:rsid w:val="00936094"/>
    <w:rsid w:val="00936A8C"/>
    <w:rsid w:val="00936DA1"/>
    <w:rsid w:val="0094085C"/>
    <w:rsid w:val="00940AEC"/>
    <w:rsid w:val="00941ECD"/>
    <w:rsid w:val="009423EB"/>
    <w:rsid w:val="00942473"/>
    <w:rsid w:val="0094265E"/>
    <w:rsid w:val="00943768"/>
    <w:rsid w:val="00943923"/>
    <w:rsid w:val="00943F91"/>
    <w:rsid w:val="00944343"/>
    <w:rsid w:val="009449C9"/>
    <w:rsid w:val="009455B6"/>
    <w:rsid w:val="0094576A"/>
    <w:rsid w:val="00945C81"/>
    <w:rsid w:val="00945D5B"/>
    <w:rsid w:val="00945F2A"/>
    <w:rsid w:val="00946FA0"/>
    <w:rsid w:val="00950009"/>
    <w:rsid w:val="009505B7"/>
    <w:rsid w:val="00950B9A"/>
    <w:rsid w:val="00950DA8"/>
    <w:rsid w:val="009513C0"/>
    <w:rsid w:val="0095366E"/>
    <w:rsid w:val="00953746"/>
    <w:rsid w:val="00953871"/>
    <w:rsid w:val="009540D0"/>
    <w:rsid w:val="00954BD5"/>
    <w:rsid w:val="00955070"/>
    <w:rsid w:val="009552C0"/>
    <w:rsid w:val="0095579A"/>
    <w:rsid w:val="009569E2"/>
    <w:rsid w:val="00957010"/>
    <w:rsid w:val="009575E6"/>
    <w:rsid w:val="00957B5B"/>
    <w:rsid w:val="00957CCF"/>
    <w:rsid w:val="00957E3D"/>
    <w:rsid w:val="009606D3"/>
    <w:rsid w:val="009607BD"/>
    <w:rsid w:val="00960DBA"/>
    <w:rsid w:val="009612D1"/>
    <w:rsid w:val="00961432"/>
    <w:rsid w:val="00961C03"/>
    <w:rsid w:val="00961EAC"/>
    <w:rsid w:val="00962710"/>
    <w:rsid w:val="00962AD8"/>
    <w:rsid w:val="00962E63"/>
    <w:rsid w:val="00962EEC"/>
    <w:rsid w:val="009630AF"/>
    <w:rsid w:val="00963412"/>
    <w:rsid w:val="0096360B"/>
    <w:rsid w:val="0096368D"/>
    <w:rsid w:val="009637B6"/>
    <w:rsid w:val="00963F6C"/>
    <w:rsid w:val="00964236"/>
    <w:rsid w:val="009647D6"/>
    <w:rsid w:val="0096492C"/>
    <w:rsid w:val="00964B7E"/>
    <w:rsid w:val="00964E74"/>
    <w:rsid w:val="00965FB3"/>
    <w:rsid w:val="0096731C"/>
    <w:rsid w:val="0096739A"/>
    <w:rsid w:val="00967F7F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4DDC"/>
    <w:rsid w:val="00974EB0"/>
    <w:rsid w:val="00975F4A"/>
    <w:rsid w:val="00975FB3"/>
    <w:rsid w:val="00976031"/>
    <w:rsid w:val="00976AE9"/>
    <w:rsid w:val="009778C9"/>
    <w:rsid w:val="009778D6"/>
    <w:rsid w:val="00977A6D"/>
    <w:rsid w:val="009801A7"/>
    <w:rsid w:val="0098071A"/>
    <w:rsid w:val="00980804"/>
    <w:rsid w:val="00980A00"/>
    <w:rsid w:val="00980A2F"/>
    <w:rsid w:val="00980EC6"/>
    <w:rsid w:val="009818B7"/>
    <w:rsid w:val="00981B5F"/>
    <w:rsid w:val="00982849"/>
    <w:rsid w:val="0098301A"/>
    <w:rsid w:val="009843D5"/>
    <w:rsid w:val="0098489A"/>
    <w:rsid w:val="00984AFB"/>
    <w:rsid w:val="00987906"/>
    <w:rsid w:val="00987AB3"/>
    <w:rsid w:val="00987B19"/>
    <w:rsid w:val="00990023"/>
    <w:rsid w:val="0099060F"/>
    <w:rsid w:val="00990D3C"/>
    <w:rsid w:val="00991A4C"/>
    <w:rsid w:val="00992058"/>
    <w:rsid w:val="00992828"/>
    <w:rsid w:val="00992F0B"/>
    <w:rsid w:val="0099345A"/>
    <w:rsid w:val="00993683"/>
    <w:rsid w:val="00993EE2"/>
    <w:rsid w:val="009946C8"/>
    <w:rsid w:val="00994CDD"/>
    <w:rsid w:val="00994D3E"/>
    <w:rsid w:val="009952CE"/>
    <w:rsid w:val="00995377"/>
    <w:rsid w:val="009956C7"/>
    <w:rsid w:val="00995A13"/>
    <w:rsid w:val="00996399"/>
    <w:rsid w:val="00996463"/>
    <w:rsid w:val="009969D4"/>
    <w:rsid w:val="00997F3D"/>
    <w:rsid w:val="009A0826"/>
    <w:rsid w:val="009A0F7E"/>
    <w:rsid w:val="009A1817"/>
    <w:rsid w:val="009A18C4"/>
    <w:rsid w:val="009A1BF1"/>
    <w:rsid w:val="009A25B8"/>
    <w:rsid w:val="009A2F7F"/>
    <w:rsid w:val="009A375C"/>
    <w:rsid w:val="009A3768"/>
    <w:rsid w:val="009A3B7D"/>
    <w:rsid w:val="009A3E1B"/>
    <w:rsid w:val="009A3F45"/>
    <w:rsid w:val="009A4067"/>
    <w:rsid w:val="009A4075"/>
    <w:rsid w:val="009A48AC"/>
    <w:rsid w:val="009A7AB0"/>
    <w:rsid w:val="009B0661"/>
    <w:rsid w:val="009B113B"/>
    <w:rsid w:val="009B18BD"/>
    <w:rsid w:val="009B2FF1"/>
    <w:rsid w:val="009B3461"/>
    <w:rsid w:val="009B4431"/>
    <w:rsid w:val="009B4497"/>
    <w:rsid w:val="009B503C"/>
    <w:rsid w:val="009B535B"/>
    <w:rsid w:val="009B5432"/>
    <w:rsid w:val="009B6F66"/>
    <w:rsid w:val="009C01E4"/>
    <w:rsid w:val="009C1060"/>
    <w:rsid w:val="009C13E7"/>
    <w:rsid w:val="009C1656"/>
    <w:rsid w:val="009C1934"/>
    <w:rsid w:val="009C24AE"/>
    <w:rsid w:val="009C26A2"/>
    <w:rsid w:val="009C2DD4"/>
    <w:rsid w:val="009C35AD"/>
    <w:rsid w:val="009C4AB7"/>
    <w:rsid w:val="009C589A"/>
    <w:rsid w:val="009C5C70"/>
    <w:rsid w:val="009C6176"/>
    <w:rsid w:val="009C68B8"/>
    <w:rsid w:val="009C6FC5"/>
    <w:rsid w:val="009C7A93"/>
    <w:rsid w:val="009C7BA0"/>
    <w:rsid w:val="009D0B4F"/>
    <w:rsid w:val="009D1121"/>
    <w:rsid w:val="009D16C9"/>
    <w:rsid w:val="009D309A"/>
    <w:rsid w:val="009D3276"/>
    <w:rsid w:val="009D36FE"/>
    <w:rsid w:val="009D3FB7"/>
    <w:rsid w:val="009D44D7"/>
    <w:rsid w:val="009D4881"/>
    <w:rsid w:val="009D5432"/>
    <w:rsid w:val="009D55BE"/>
    <w:rsid w:val="009D577C"/>
    <w:rsid w:val="009D6397"/>
    <w:rsid w:val="009D64D3"/>
    <w:rsid w:val="009D6762"/>
    <w:rsid w:val="009D677E"/>
    <w:rsid w:val="009D716D"/>
    <w:rsid w:val="009D7727"/>
    <w:rsid w:val="009D78E9"/>
    <w:rsid w:val="009E0AD4"/>
    <w:rsid w:val="009E13B2"/>
    <w:rsid w:val="009E1492"/>
    <w:rsid w:val="009E1603"/>
    <w:rsid w:val="009E20F3"/>
    <w:rsid w:val="009E23B9"/>
    <w:rsid w:val="009E2BA9"/>
    <w:rsid w:val="009E3B22"/>
    <w:rsid w:val="009E3D4C"/>
    <w:rsid w:val="009E3D7D"/>
    <w:rsid w:val="009E4227"/>
    <w:rsid w:val="009E5481"/>
    <w:rsid w:val="009E7CB4"/>
    <w:rsid w:val="009E7DE0"/>
    <w:rsid w:val="009F087F"/>
    <w:rsid w:val="009F0A95"/>
    <w:rsid w:val="009F1BD1"/>
    <w:rsid w:val="009F2C71"/>
    <w:rsid w:val="009F2ECB"/>
    <w:rsid w:val="009F3473"/>
    <w:rsid w:val="009F34B1"/>
    <w:rsid w:val="009F39F7"/>
    <w:rsid w:val="009F3B8C"/>
    <w:rsid w:val="009F4086"/>
    <w:rsid w:val="009F4109"/>
    <w:rsid w:val="009F42E8"/>
    <w:rsid w:val="009F50AE"/>
    <w:rsid w:val="009F5414"/>
    <w:rsid w:val="009F5B0C"/>
    <w:rsid w:val="009F5E82"/>
    <w:rsid w:val="009F646B"/>
    <w:rsid w:val="009F67F0"/>
    <w:rsid w:val="009F6EC8"/>
    <w:rsid w:val="009F7687"/>
    <w:rsid w:val="009F7D22"/>
    <w:rsid w:val="00A003F1"/>
    <w:rsid w:val="00A0108A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4C1"/>
    <w:rsid w:val="00A10676"/>
    <w:rsid w:val="00A11714"/>
    <w:rsid w:val="00A1301F"/>
    <w:rsid w:val="00A135BF"/>
    <w:rsid w:val="00A13B5A"/>
    <w:rsid w:val="00A15721"/>
    <w:rsid w:val="00A15900"/>
    <w:rsid w:val="00A15F8C"/>
    <w:rsid w:val="00A17182"/>
    <w:rsid w:val="00A17798"/>
    <w:rsid w:val="00A21237"/>
    <w:rsid w:val="00A218E6"/>
    <w:rsid w:val="00A2255D"/>
    <w:rsid w:val="00A22888"/>
    <w:rsid w:val="00A22DFE"/>
    <w:rsid w:val="00A23031"/>
    <w:rsid w:val="00A233FF"/>
    <w:rsid w:val="00A23545"/>
    <w:rsid w:val="00A238A6"/>
    <w:rsid w:val="00A24057"/>
    <w:rsid w:val="00A24A59"/>
    <w:rsid w:val="00A2501A"/>
    <w:rsid w:val="00A25D9F"/>
    <w:rsid w:val="00A26A75"/>
    <w:rsid w:val="00A26C11"/>
    <w:rsid w:val="00A277D2"/>
    <w:rsid w:val="00A27A66"/>
    <w:rsid w:val="00A27B8E"/>
    <w:rsid w:val="00A27EAA"/>
    <w:rsid w:val="00A31096"/>
    <w:rsid w:val="00A310D2"/>
    <w:rsid w:val="00A31370"/>
    <w:rsid w:val="00A32847"/>
    <w:rsid w:val="00A32BAB"/>
    <w:rsid w:val="00A32CB0"/>
    <w:rsid w:val="00A33FC0"/>
    <w:rsid w:val="00A3461E"/>
    <w:rsid w:val="00A34811"/>
    <w:rsid w:val="00A3495B"/>
    <w:rsid w:val="00A34CCD"/>
    <w:rsid w:val="00A35B31"/>
    <w:rsid w:val="00A35C28"/>
    <w:rsid w:val="00A360AC"/>
    <w:rsid w:val="00A366F6"/>
    <w:rsid w:val="00A36873"/>
    <w:rsid w:val="00A36A24"/>
    <w:rsid w:val="00A377E6"/>
    <w:rsid w:val="00A37B27"/>
    <w:rsid w:val="00A37E88"/>
    <w:rsid w:val="00A37ED9"/>
    <w:rsid w:val="00A40684"/>
    <w:rsid w:val="00A418C3"/>
    <w:rsid w:val="00A41CEF"/>
    <w:rsid w:val="00A41D83"/>
    <w:rsid w:val="00A42F93"/>
    <w:rsid w:val="00A434E1"/>
    <w:rsid w:val="00A4372C"/>
    <w:rsid w:val="00A43823"/>
    <w:rsid w:val="00A439AF"/>
    <w:rsid w:val="00A43B47"/>
    <w:rsid w:val="00A4539D"/>
    <w:rsid w:val="00A4565B"/>
    <w:rsid w:val="00A45A92"/>
    <w:rsid w:val="00A45B66"/>
    <w:rsid w:val="00A45D76"/>
    <w:rsid w:val="00A4615F"/>
    <w:rsid w:val="00A4668A"/>
    <w:rsid w:val="00A4705F"/>
    <w:rsid w:val="00A47C65"/>
    <w:rsid w:val="00A5015C"/>
    <w:rsid w:val="00A51803"/>
    <w:rsid w:val="00A520BA"/>
    <w:rsid w:val="00A52751"/>
    <w:rsid w:val="00A53818"/>
    <w:rsid w:val="00A53942"/>
    <w:rsid w:val="00A53EAF"/>
    <w:rsid w:val="00A54CBD"/>
    <w:rsid w:val="00A55B92"/>
    <w:rsid w:val="00A5606F"/>
    <w:rsid w:val="00A56765"/>
    <w:rsid w:val="00A56D46"/>
    <w:rsid w:val="00A56F55"/>
    <w:rsid w:val="00A571CD"/>
    <w:rsid w:val="00A578E3"/>
    <w:rsid w:val="00A57C5A"/>
    <w:rsid w:val="00A57D12"/>
    <w:rsid w:val="00A57FE5"/>
    <w:rsid w:val="00A607C7"/>
    <w:rsid w:val="00A60957"/>
    <w:rsid w:val="00A61687"/>
    <w:rsid w:val="00A61D8B"/>
    <w:rsid w:val="00A625C0"/>
    <w:rsid w:val="00A63CD1"/>
    <w:rsid w:val="00A64C21"/>
    <w:rsid w:val="00A64C51"/>
    <w:rsid w:val="00A65108"/>
    <w:rsid w:val="00A65AC2"/>
    <w:rsid w:val="00A66818"/>
    <w:rsid w:val="00A67B6E"/>
    <w:rsid w:val="00A67E41"/>
    <w:rsid w:val="00A7023A"/>
    <w:rsid w:val="00A7105C"/>
    <w:rsid w:val="00A7122A"/>
    <w:rsid w:val="00A71285"/>
    <w:rsid w:val="00A723C9"/>
    <w:rsid w:val="00A728ED"/>
    <w:rsid w:val="00A732C7"/>
    <w:rsid w:val="00A735F8"/>
    <w:rsid w:val="00A74499"/>
    <w:rsid w:val="00A74696"/>
    <w:rsid w:val="00A74EB9"/>
    <w:rsid w:val="00A76393"/>
    <w:rsid w:val="00A76533"/>
    <w:rsid w:val="00A76C87"/>
    <w:rsid w:val="00A807B9"/>
    <w:rsid w:val="00A80DC2"/>
    <w:rsid w:val="00A80DF2"/>
    <w:rsid w:val="00A81D5F"/>
    <w:rsid w:val="00A81FE9"/>
    <w:rsid w:val="00A824EA"/>
    <w:rsid w:val="00A82638"/>
    <w:rsid w:val="00A828FA"/>
    <w:rsid w:val="00A831B5"/>
    <w:rsid w:val="00A8455F"/>
    <w:rsid w:val="00A8553A"/>
    <w:rsid w:val="00A86876"/>
    <w:rsid w:val="00A86896"/>
    <w:rsid w:val="00A86973"/>
    <w:rsid w:val="00A90CF8"/>
    <w:rsid w:val="00A90E08"/>
    <w:rsid w:val="00A9142C"/>
    <w:rsid w:val="00A91552"/>
    <w:rsid w:val="00A91B96"/>
    <w:rsid w:val="00A91FC6"/>
    <w:rsid w:val="00A920DC"/>
    <w:rsid w:val="00A923CB"/>
    <w:rsid w:val="00A92440"/>
    <w:rsid w:val="00A924C2"/>
    <w:rsid w:val="00A92554"/>
    <w:rsid w:val="00A92912"/>
    <w:rsid w:val="00A931EA"/>
    <w:rsid w:val="00A932D1"/>
    <w:rsid w:val="00A93366"/>
    <w:rsid w:val="00A93416"/>
    <w:rsid w:val="00A938B2"/>
    <w:rsid w:val="00A93915"/>
    <w:rsid w:val="00A93958"/>
    <w:rsid w:val="00A94A8B"/>
    <w:rsid w:val="00A94C47"/>
    <w:rsid w:val="00A950CA"/>
    <w:rsid w:val="00A955A6"/>
    <w:rsid w:val="00A958B2"/>
    <w:rsid w:val="00A95D16"/>
    <w:rsid w:val="00A969E7"/>
    <w:rsid w:val="00A96C51"/>
    <w:rsid w:val="00A9766D"/>
    <w:rsid w:val="00AA02B8"/>
    <w:rsid w:val="00AA0501"/>
    <w:rsid w:val="00AA05A1"/>
    <w:rsid w:val="00AA1108"/>
    <w:rsid w:val="00AA1316"/>
    <w:rsid w:val="00AA2081"/>
    <w:rsid w:val="00AA2AFF"/>
    <w:rsid w:val="00AA2DA7"/>
    <w:rsid w:val="00AA2ED7"/>
    <w:rsid w:val="00AA4B01"/>
    <w:rsid w:val="00AA4F04"/>
    <w:rsid w:val="00AA51AC"/>
    <w:rsid w:val="00AA5815"/>
    <w:rsid w:val="00AA6FB9"/>
    <w:rsid w:val="00AA783B"/>
    <w:rsid w:val="00AA7AF4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2814"/>
    <w:rsid w:val="00AB32F0"/>
    <w:rsid w:val="00AB372F"/>
    <w:rsid w:val="00AB3867"/>
    <w:rsid w:val="00AB3A41"/>
    <w:rsid w:val="00AB3B2E"/>
    <w:rsid w:val="00AB4438"/>
    <w:rsid w:val="00AB4712"/>
    <w:rsid w:val="00AB4DE7"/>
    <w:rsid w:val="00AB4E4C"/>
    <w:rsid w:val="00AB58EC"/>
    <w:rsid w:val="00AB65FA"/>
    <w:rsid w:val="00AB6FCB"/>
    <w:rsid w:val="00AB72F6"/>
    <w:rsid w:val="00AB7885"/>
    <w:rsid w:val="00AC01BC"/>
    <w:rsid w:val="00AC0ABD"/>
    <w:rsid w:val="00AC26EA"/>
    <w:rsid w:val="00AC2846"/>
    <w:rsid w:val="00AC2958"/>
    <w:rsid w:val="00AC3032"/>
    <w:rsid w:val="00AC3063"/>
    <w:rsid w:val="00AC4035"/>
    <w:rsid w:val="00AC40C6"/>
    <w:rsid w:val="00AC4B3C"/>
    <w:rsid w:val="00AC6116"/>
    <w:rsid w:val="00AC684B"/>
    <w:rsid w:val="00AD00AA"/>
    <w:rsid w:val="00AD07A1"/>
    <w:rsid w:val="00AD1A9F"/>
    <w:rsid w:val="00AD31CA"/>
    <w:rsid w:val="00AD3657"/>
    <w:rsid w:val="00AD38EC"/>
    <w:rsid w:val="00AD4182"/>
    <w:rsid w:val="00AD42B6"/>
    <w:rsid w:val="00AD47C6"/>
    <w:rsid w:val="00AD4EC2"/>
    <w:rsid w:val="00AD7284"/>
    <w:rsid w:val="00AD79CC"/>
    <w:rsid w:val="00AD7B77"/>
    <w:rsid w:val="00AD7E26"/>
    <w:rsid w:val="00AE0154"/>
    <w:rsid w:val="00AE0279"/>
    <w:rsid w:val="00AE0486"/>
    <w:rsid w:val="00AE0733"/>
    <w:rsid w:val="00AE0ED2"/>
    <w:rsid w:val="00AE20E9"/>
    <w:rsid w:val="00AE2C7A"/>
    <w:rsid w:val="00AE4549"/>
    <w:rsid w:val="00AE4558"/>
    <w:rsid w:val="00AE4E3E"/>
    <w:rsid w:val="00AE51A5"/>
    <w:rsid w:val="00AE5293"/>
    <w:rsid w:val="00AE53DF"/>
    <w:rsid w:val="00AE5A2C"/>
    <w:rsid w:val="00AE5C65"/>
    <w:rsid w:val="00AE6A94"/>
    <w:rsid w:val="00AE72A2"/>
    <w:rsid w:val="00AE76B3"/>
    <w:rsid w:val="00AE7FD8"/>
    <w:rsid w:val="00AF00C2"/>
    <w:rsid w:val="00AF0320"/>
    <w:rsid w:val="00AF0665"/>
    <w:rsid w:val="00AF0A08"/>
    <w:rsid w:val="00AF0F41"/>
    <w:rsid w:val="00AF24BE"/>
    <w:rsid w:val="00AF2EDF"/>
    <w:rsid w:val="00AF41E8"/>
    <w:rsid w:val="00AF461F"/>
    <w:rsid w:val="00AF46DE"/>
    <w:rsid w:val="00AF5681"/>
    <w:rsid w:val="00AF5A9E"/>
    <w:rsid w:val="00AF69C2"/>
    <w:rsid w:val="00AF6A55"/>
    <w:rsid w:val="00AF6A8C"/>
    <w:rsid w:val="00AF6AB2"/>
    <w:rsid w:val="00AF7042"/>
    <w:rsid w:val="00AF713E"/>
    <w:rsid w:val="00AF77E5"/>
    <w:rsid w:val="00B004CE"/>
    <w:rsid w:val="00B01876"/>
    <w:rsid w:val="00B020AE"/>
    <w:rsid w:val="00B02353"/>
    <w:rsid w:val="00B032B6"/>
    <w:rsid w:val="00B039F9"/>
    <w:rsid w:val="00B03EE6"/>
    <w:rsid w:val="00B049D3"/>
    <w:rsid w:val="00B05585"/>
    <w:rsid w:val="00B0632F"/>
    <w:rsid w:val="00B0645F"/>
    <w:rsid w:val="00B0694E"/>
    <w:rsid w:val="00B06A11"/>
    <w:rsid w:val="00B06AAE"/>
    <w:rsid w:val="00B076F0"/>
    <w:rsid w:val="00B10637"/>
    <w:rsid w:val="00B1087F"/>
    <w:rsid w:val="00B110FE"/>
    <w:rsid w:val="00B11799"/>
    <w:rsid w:val="00B11DE0"/>
    <w:rsid w:val="00B11EF0"/>
    <w:rsid w:val="00B129F1"/>
    <w:rsid w:val="00B12BBB"/>
    <w:rsid w:val="00B12F61"/>
    <w:rsid w:val="00B13004"/>
    <w:rsid w:val="00B13503"/>
    <w:rsid w:val="00B1363E"/>
    <w:rsid w:val="00B136F7"/>
    <w:rsid w:val="00B141F3"/>
    <w:rsid w:val="00B14479"/>
    <w:rsid w:val="00B1542B"/>
    <w:rsid w:val="00B15F75"/>
    <w:rsid w:val="00B15F7C"/>
    <w:rsid w:val="00B16807"/>
    <w:rsid w:val="00B16DCD"/>
    <w:rsid w:val="00B17B52"/>
    <w:rsid w:val="00B20EDB"/>
    <w:rsid w:val="00B2109B"/>
    <w:rsid w:val="00B21379"/>
    <w:rsid w:val="00B22D14"/>
    <w:rsid w:val="00B22FEB"/>
    <w:rsid w:val="00B233F2"/>
    <w:rsid w:val="00B2481C"/>
    <w:rsid w:val="00B2526B"/>
    <w:rsid w:val="00B25340"/>
    <w:rsid w:val="00B25503"/>
    <w:rsid w:val="00B25B98"/>
    <w:rsid w:val="00B26609"/>
    <w:rsid w:val="00B267EE"/>
    <w:rsid w:val="00B27CE6"/>
    <w:rsid w:val="00B305D7"/>
    <w:rsid w:val="00B3095D"/>
    <w:rsid w:val="00B30ACD"/>
    <w:rsid w:val="00B31B90"/>
    <w:rsid w:val="00B31E0D"/>
    <w:rsid w:val="00B321BC"/>
    <w:rsid w:val="00B33517"/>
    <w:rsid w:val="00B33DEA"/>
    <w:rsid w:val="00B3404C"/>
    <w:rsid w:val="00B343EC"/>
    <w:rsid w:val="00B34CA8"/>
    <w:rsid w:val="00B35189"/>
    <w:rsid w:val="00B35343"/>
    <w:rsid w:val="00B361FF"/>
    <w:rsid w:val="00B36286"/>
    <w:rsid w:val="00B3630F"/>
    <w:rsid w:val="00B367A5"/>
    <w:rsid w:val="00B36A6F"/>
    <w:rsid w:val="00B36FF7"/>
    <w:rsid w:val="00B37E90"/>
    <w:rsid w:val="00B40189"/>
    <w:rsid w:val="00B4037A"/>
    <w:rsid w:val="00B41720"/>
    <w:rsid w:val="00B42754"/>
    <w:rsid w:val="00B427EC"/>
    <w:rsid w:val="00B42814"/>
    <w:rsid w:val="00B42CA8"/>
    <w:rsid w:val="00B434F6"/>
    <w:rsid w:val="00B4393A"/>
    <w:rsid w:val="00B4506A"/>
    <w:rsid w:val="00B4534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44C"/>
    <w:rsid w:val="00B47464"/>
    <w:rsid w:val="00B4757D"/>
    <w:rsid w:val="00B47DB7"/>
    <w:rsid w:val="00B47F72"/>
    <w:rsid w:val="00B47F9D"/>
    <w:rsid w:val="00B501D9"/>
    <w:rsid w:val="00B50CAF"/>
    <w:rsid w:val="00B5136C"/>
    <w:rsid w:val="00B51415"/>
    <w:rsid w:val="00B51E9D"/>
    <w:rsid w:val="00B52071"/>
    <w:rsid w:val="00B52B5E"/>
    <w:rsid w:val="00B530DE"/>
    <w:rsid w:val="00B530F7"/>
    <w:rsid w:val="00B55336"/>
    <w:rsid w:val="00B55515"/>
    <w:rsid w:val="00B55570"/>
    <w:rsid w:val="00B55668"/>
    <w:rsid w:val="00B55AD1"/>
    <w:rsid w:val="00B55D1B"/>
    <w:rsid w:val="00B55F0E"/>
    <w:rsid w:val="00B56CB1"/>
    <w:rsid w:val="00B56D68"/>
    <w:rsid w:val="00B57566"/>
    <w:rsid w:val="00B578DA"/>
    <w:rsid w:val="00B57C46"/>
    <w:rsid w:val="00B57CFC"/>
    <w:rsid w:val="00B608F2"/>
    <w:rsid w:val="00B60E07"/>
    <w:rsid w:val="00B6178C"/>
    <w:rsid w:val="00B617BC"/>
    <w:rsid w:val="00B61C5B"/>
    <w:rsid w:val="00B61D63"/>
    <w:rsid w:val="00B6304E"/>
    <w:rsid w:val="00B632E0"/>
    <w:rsid w:val="00B63816"/>
    <w:rsid w:val="00B64E64"/>
    <w:rsid w:val="00B6511E"/>
    <w:rsid w:val="00B65592"/>
    <w:rsid w:val="00B65F91"/>
    <w:rsid w:val="00B667BB"/>
    <w:rsid w:val="00B6753C"/>
    <w:rsid w:val="00B70248"/>
    <w:rsid w:val="00B70B0F"/>
    <w:rsid w:val="00B70B50"/>
    <w:rsid w:val="00B71175"/>
    <w:rsid w:val="00B7143E"/>
    <w:rsid w:val="00B72A68"/>
    <w:rsid w:val="00B72C42"/>
    <w:rsid w:val="00B739F9"/>
    <w:rsid w:val="00B73BBF"/>
    <w:rsid w:val="00B74367"/>
    <w:rsid w:val="00B7451E"/>
    <w:rsid w:val="00B7502E"/>
    <w:rsid w:val="00B7593E"/>
    <w:rsid w:val="00B76EE2"/>
    <w:rsid w:val="00B81BD7"/>
    <w:rsid w:val="00B81C96"/>
    <w:rsid w:val="00B82201"/>
    <w:rsid w:val="00B83C07"/>
    <w:rsid w:val="00B83D7F"/>
    <w:rsid w:val="00B845D0"/>
    <w:rsid w:val="00B84611"/>
    <w:rsid w:val="00B85303"/>
    <w:rsid w:val="00B85FF1"/>
    <w:rsid w:val="00B8603F"/>
    <w:rsid w:val="00B875EF"/>
    <w:rsid w:val="00B879F5"/>
    <w:rsid w:val="00B87DEA"/>
    <w:rsid w:val="00B92A01"/>
    <w:rsid w:val="00B9314A"/>
    <w:rsid w:val="00B93290"/>
    <w:rsid w:val="00B94051"/>
    <w:rsid w:val="00B942C2"/>
    <w:rsid w:val="00B94868"/>
    <w:rsid w:val="00B94939"/>
    <w:rsid w:val="00B956DF"/>
    <w:rsid w:val="00B9629C"/>
    <w:rsid w:val="00B96841"/>
    <w:rsid w:val="00B96A2C"/>
    <w:rsid w:val="00B970D6"/>
    <w:rsid w:val="00BA195A"/>
    <w:rsid w:val="00BA290D"/>
    <w:rsid w:val="00BA2CFF"/>
    <w:rsid w:val="00BA3181"/>
    <w:rsid w:val="00BA32D4"/>
    <w:rsid w:val="00BA3691"/>
    <w:rsid w:val="00BA3E27"/>
    <w:rsid w:val="00BA45A9"/>
    <w:rsid w:val="00BA4682"/>
    <w:rsid w:val="00BA5356"/>
    <w:rsid w:val="00BA5CDE"/>
    <w:rsid w:val="00BA7CC5"/>
    <w:rsid w:val="00BB0877"/>
    <w:rsid w:val="00BB0AF2"/>
    <w:rsid w:val="00BB13B1"/>
    <w:rsid w:val="00BB173E"/>
    <w:rsid w:val="00BB1B31"/>
    <w:rsid w:val="00BB20A8"/>
    <w:rsid w:val="00BB2A8D"/>
    <w:rsid w:val="00BB3B50"/>
    <w:rsid w:val="00BB3E3C"/>
    <w:rsid w:val="00BB4AFC"/>
    <w:rsid w:val="00BB4CAD"/>
    <w:rsid w:val="00BB51C4"/>
    <w:rsid w:val="00BB54DB"/>
    <w:rsid w:val="00BB59C3"/>
    <w:rsid w:val="00BB62E5"/>
    <w:rsid w:val="00BB692B"/>
    <w:rsid w:val="00BC007A"/>
    <w:rsid w:val="00BC031C"/>
    <w:rsid w:val="00BC047A"/>
    <w:rsid w:val="00BC13DA"/>
    <w:rsid w:val="00BC1FDA"/>
    <w:rsid w:val="00BC261A"/>
    <w:rsid w:val="00BC29A4"/>
    <w:rsid w:val="00BC2D5C"/>
    <w:rsid w:val="00BC34BE"/>
    <w:rsid w:val="00BC4565"/>
    <w:rsid w:val="00BC4CD9"/>
    <w:rsid w:val="00BC52AC"/>
    <w:rsid w:val="00BC62EA"/>
    <w:rsid w:val="00BC6CCC"/>
    <w:rsid w:val="00BC758A"/>
    <w:rsid w:val="00BC7B31"/>
    <w:rsid w:val="00BC7D94"/>
    <w:rsid w:val="00BD0796"/>
    <w:rsid w:val="00BD1E55"/>
    <w:rsid w:val="00BD20C8"/>
    <w:rsid w:val="00BD3A7B"/>
    <w:rsid w:val="00BD3B4C"/>
    <w:rsid w:val="00BD4290"/>
    <w:rsid w:val="00BD5364"/>
    <w:rsid w:val="00BD63B8"/>
    <w:rsid w:val="00BD6821"/>
    <w:rsid w:val="00BD7F54"/>
    <w:rsid w:val="00BE0161"/>
    <w:rsid w:val="00BE03D9"/>
    <w:rsid w:val="00BE0418"/>
    <w:rsid w:val="00BE0915"/>
    <w:rsid w:val="00BE0D94"/>
    <w:rsid w:val="00BE1FAE"/>
    <w:rsid w:val="00BE20F6"/>
    <w:rsid w:val="00BE22CE"/>
    <w:rsid w:val="00BE267C"/>
    <w:rsid w:val="00BE3212"/>
    <w:rsid w:val="00BE439B"/>
    <w:rsid w:val="00BE4AA8"/>
    <w:rsid w:val="00BE4F91"/>
    <w:rsid w:val="00BE4FC0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0FFC"/>
    <w:rsid w:val="00BF1341"/>
    <w:rsid w:val="00BF2404"/>
    <w:rsid w:val="00BF3AAF"/>
    <w:rsid w:val="00BF402C"/>
    <w:rsid w:val="00BF422D"/>
    <w:rsid w:val="00BF4723"/>
    <w:rsid w:val="00BF4FA6"/>
    <w:rsid w:val="00BF5706"/>
    <w:rsid w:val="00BF580E"/>
    <w:rsid w:val="00BF5DEF"/>
    <w:rsid w:val="00BF665D"/>
    <w:rsid w:val="00BF6792"/>
    <w:rsid w:val="00C006D8"/>
    <w:rsid w:val="00C01556"/>
    <w:rsid w:val="00C023D5"/>
    <w:rsid w:val="00C02D0C"/>
    <w:rsid w:val="00C030C2"/>
    <w:rsid w:val="00C03487"/>
    <w:rsid w:val="00C03A90"/>
    <w:rsid w:val="00C03F6F"/>
    <w:rsid w:val="00C0452E"/>
    <w:rsid w:val="00C0463F"/>
    <w:rsid w:val="00C04AAE"/>
    <w:rsid w:val="00C04ECF"/>
    <w:rsid w:val="00C05BE2"/>
    <w:rsid w:val="00C060B2"/>
    <w:rsid w:val="00C115DE"/>
    <w:rsid w:val="00C1180F"/>
    <w:rsid w:val="00C12024"/>
    <w:rsid w:val="00C12BD1"/>
    <w:rsid w:val="00C13627"/>
    <w:rsid w:val="00C13E74"/>
    <w:rsid w:val="00C1434C"/>
    <w:rsid w:val="00C1599D"/>
    <w:rsid w:val="00C15A71"/>
    <w:rsid w:val="00C16233"/>
    <w:rsid w:val="00C16447"/>
    <w:rsid w:val="00C1663C"/>
    <w:rsid w:val="00C17937"/>
    <w:rsid w:val="00C20073"/>
    <w:rsid w:val="00C203E3"/>
    <w:rsid w:val="00C21A07"/>
    <w:rsid w:val="00C227DC"/>
    <w:rsid w:val="00C229FC"/>
    <w:rsid w:val="00C238E1"/>
    <w:rsid w:val="00C23982"/>
    <w:rsid w:val="00C23D67"/>
    <w:rsid w:val="00C240B6"/>
    <w:rsid w:val="00C24B40"/>
    <w:rsid w:val="00C25629"/>
    <w:rsid w:val="00C264C4"/>
    <w:rsid w:val="00C26D14"/>
    <w:rsid w:val="00C26F6D"/>
    <w:rsid w:val="00C27B61"/>
    <w:rsid w:val="00C3049F"/>
    <w:rsid w:val="00C30B53"/>
    <w:rsid w:val="00C30B76"/>
    <w:rsid w:val="00C3103E"/>
    <w:rsid w:val="00C31AB1"/>
    <w:rsid w:val="00C31E50"/>
    <w:rsid w:val="00C326BD"/>
    <w:rsid w:val="00C32A73"/>
    <w:rsid w:val="00C33770"/>
    <w:rsid w:val="00C33D34"/>
    <w:rsid w:val="00C346F6"/>
    <w:rsid w:val="00C34FA6"/>
    <w:rsid w:val="00C354F6"/>
    <w:rsid w:val="00C35B7D"/>
    <w:rsid w:val="00C3635D"/>
    <w:rsid w:val="00C364E5"/>
    <w:rsid w:val="00C36695"/>
    <w:rsid w:val="00C36F09"/>
    <w:rsid w:val="00C3758C"/>
    <w:rsid w:val="00C401BE"/>
    <w:rsid w:val="00C4122B"/>
    <w:rsid w:val="00C41784"/>
    <w:rsid w:val="00C41C38"/>
    <w:rsid w:val="00C41D32"/>
    <w:rsid w:val="00C42683"/>
    <w:rsid w:val="00C42CDB"/>
    <w:rsid w:val="00C437C4"/>
    <w:rsid w:val="00C44267"/>
    <w:rsid w:val="00C44E1B"/>
    <w:rsid w:val="00C4512D"/>
    <w:rsid w:val="00C452C5"/>
    <w:rsid w:val="00C457F7"/>
    <w:rsid w:val="00C466FA"/>
    <w:rsid w:val="00C4699C"/>
    <w:rsid w:val="00C46C73"/>
    <w:rsid w:val="00C46F54"/>
    <w:rsid w:val="00C47440"/>
    <w:rsid w:val="00C47C40"/>
    <w:rsid w:val="00C50819"/>
    <w:rsid w:val="00C50DFA"/>
    <w:rsid w:val="00C51505"/>
    <w:rsid w:val="00C51CA6"/>
    <w:rsid w:val="00C52546"/>
    <w:rsid w:val="00C52809"/>
    <w:rsid w:val="00C52E27"/>
    <w:rsid w:val="00C537C5"/>
    <w:rsid w:val="00C53F35"/>
    <w:rsid w:val="00C53F95"/>
    <w:rsid w:val="00C5447C"/>
    <w:rsid w:val="00C5459F"/>
    <w:rsid w:val="00C54904"/>
    <w:rsid w:val="00C54B68"/>
    <w:rsid w:val="00C54BD3"/>
    <w:rsid w:val="00C556A0"/>
    <w:rsid w:val="00C55A37"/>
    <w:rsid w:val="00C55B5E"/>
    <w:rsid w:val="00C55EFB"/>
    <w:rsid w:val="00C60490"/>
    <w:rsid w:val="00C6080F"/>
    <w:rsid w:val="00C60907"/>
    <w:rsid w:val="00C60BC1"/>
    <w:rsid w:val="00C60C1D"/>
    <w:rsid w:val="00C61325"/>
    <w:rsid w:val="00C6176F"/>
    <w:rsid w:val="00C61A74"/>
    <w:rsid w:val="00C62968"/>
    <w:rsid w:val="00C630D9"/>
    <w:rsid w:val="00C63889"/>
    <w:rsid w:val="00C63E92"/>
    <w:rsid w:val="00C6473A"/>
    <w:rsid w:val="00C64C0D"/>
    <w:rsid w:val="00C66136"/>
    <w:rsid w:val="00C66411"/>
    <w:rsid w:val="00C66C02"/>
    <w:rsid w:val="00C66C2F"/>
    <w:rsid w:val="00C66C84"/>
    <w:rsid w:val="00C6754E"/>
    <w:rsid w:val="00C6790C"/>
    <w:rsid w:val="00C679F6"/>
    <w:rsid w:val="00C70176"/>
    <w:rsid w:val="00C7038B"/>
    <w:rsid w:val="00C709F9"/>
    <w:rsid w:val="00C70C1A"/>
    <w:rsid w:val="00C70DB1"/>
    <w:rsid w:val="00C71301"/>
    <w:rsid w:val="00C718F8"/>
    <w:rsid w:val="00C72A4D"/>
    <w:rsid w:val="00C73CE6"/>
    <w:rsid w:val="00C74162"/>
    <w:rsid w:val="00C74E7A"/>
    <w:rsid w:val="00C76701"/>
    <w:rsid w:val="00C76B8E"/>
    <w:rsid w:val="00C77163"/>
    <w:rsid w:val="00C77D4A"/>
    <w:rsid w:val="00C77E9D"/>
    <w:rsid w:val="00C805F1"/>
    <w:rsid w:val="00C80ED8"/>
    <w:rsid w:val="00C80F5B"/>
    <w:rsid w:val="00C82480"/>
    <w:rsid w:val="00C82D24"/>
    <w:rsid w:val="00C8328B"/>
    <w:rsid w:val="00C8357B"/>
    <w:rsid w:val="00C83FFB"/>
    <w:rsid w:val="00C84608"/>
    <w:rsid w:val="00C85490"/>
    <w:rsid w:val="00C857BF"/>
    <w:rsid w:val="00C862F5"/>
    <w:rsid w:val="00C8650E"/>
    <w:rsid w:val="00C8651E"/>
    <w:rsid w:val="00C873E7"/>
    <w:rsid w:val="00C87500"/>
    <w:rsid w:val="00C877F1"/>
    <w:rsid w:val="00C9071A"/>
    <w:rsid w:val="00C90D82"/>
    <w:rsid w:val="00C91259"/>
    <w:rsid w:val="00C919DA"/>
    <w:rsid w:val="00C91A0E"/>
    <w:rsid w:val="00C91B50"/>
    <w:rsid w:val="00C91F96"/>
    <w:rsid w:val="00C92ABE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142A"/>
    <w:rsid w:val="00CA26C7"/>
    <w:rsid w:val="00CA2C2A"/>
    <w:rsid w:val="00CA314E"/>
    <w:rsid w:val="00CA3915"/>
    <w:rsid w:val="00CA421E"/>
    <w:rsid w:val="00CA45A7"/>
    <w:rsid w:val="00CA49C5"/>
    <w:rsid w:val="00CA54B9"/>
    <w:rsid w:val="00CA5D84"/>
    <w:rsid w:val="00CA6C3F"/>
    <w:rsid w:val="00CA6CC6"/>
    <w:rsid w:val="00CA6E33"/>
    <w:rsid w:val="00CA6F0A"/>
    <w:rsid w:val="00CA7409"/>
    <w:rsid w:val="00CA77C1"/>
    <w:rsid w:val="00CA7BCE"/>
    <w:rsid w:val="00CB006C"/>
    <w:rsid w:val="00CB221E"/>
    <w:rsid w:val="00CB2456"/>
    <w:rsid w:val="00CB3328"/>
    <w:rsid w:val="00CB33A2"/>
    <w:rsid w:val="00CB342A"/>
    <w:rsid w:val="00CB37FB"/>
    <w:rsid w:val="00CB385F"/>
    <w:rsid w:val="00CB3B66"/>
    <w:rsid w:val="00CB3C62"/>
    <w:rsid w:val="00CB4527"/>
    <w:rsid w:val="00CB47AF"/>
    <w:rsid w:val="00CB5FCC"/>
    <w:rsid w:val="00CB6029"/>
    <w:rsid w:val="00CB768E"/>
    <w:rsid w:val="00CC018A"/>
    <w:rsid w:val="00CC0778"/>
    <w:rsid w:val="00CC089D"/>
    <w:rsid w:val="00CC23D7"/>
    <w:rsid w:val="00CC2452"/>
    <w:rsid w:val="00CC278E"/>
    <w:rsid w:val="00CC3725"/>
    <w:rsid w:val="00CC3A98"/>
    <w:rsid w:val="00CC417D"/>
    <w:rsid w:val="00CC4508"/>
    <w:rsid w:val="00CC4B35"/>
    <w:rsid w:val="00CC5699"/>
    <w:rsid w:val="00CC626C"/>
    <w:rsid w:val="00CC6E06"/>
    <w:rsid w:val="00CD0C56"/>
    <w:rsid w:val="00CD1A06"/>
    <w:rsid w:val="00CD1F85"/>
    <w:rsid w:val="00CD2620"/>
    <w:rsid w:val="00CD272A"/>
    <w:rsid w:val="00CD2984"/>
    <w:rsid w:val="00CD35E9"/>
    <w:rsid w:val="00CD376B"/>
    <w:rsid w:val="00CD52D3"/>
    <w:rsid w:val="00CD5678"/>
    <w:rsid w:val="00CD5779"/>
    <w:rsid w:val="00CD5BF6"/>
    <w:rsid w:val="00CD6000"/>
    <w:rsid w:val="00CD6C7D"/>
    <w:rsid w:val="00CD77A5"/>
    <w:rsid w:val="00CD7A99"/>
    <w:rsid w:val="00CD7FB8"/>
    <w:rsid w:val="00CE03C7"/>
    <w:rsid w:val="00CE080E"/>
    <w:rsid w:val="00CE1ED7"/>
    <w:rsid w:val="00CE1FE2"/>
    <w:rsid w:val="00CE244D"/>
    <w:rsid w:val="00CE2636"/>
    <w:rsid w:val="00CE2E9D"/>
    <w:rsid w:val="00CE3281"/>
    <w:rsid w:val="00CE3709"/>
    <w:rsid w:val="00CE39C4"/>
    <w:rsid w:val="00CE43A1"/>
    <w:rsid w:val="00CE4749"/>
    <w:rsid w:val="00CE50F4"/>
    <w:rsid w:val="00CE56A7"/>
    <w:rsid w:val="00CE6E16"/>
    <w:rsid w:val="00CE7724"/>
    <w:rsid w:val="00CE7BB0"/>
    <w:rsid w:val="00CF0D5D"/>
    <w:rsid w:val="00CF0ECB"/>
    <w:rsid w:val="00CF186C"/>
    <w:rsid w:val="00CF1FB3"/>
    <w:rsid w:val="00CF290A"/>
    <w:rsid w:val="00CF300B"/>
    <w:rsid w:val="00CF32CF"/>
    <w:rsid w:val="00CF3466"/>
    <w:rsid w:val="00CF4741"/>
    <w:rsid w:val="00CF7765"/>
    <w:rsid w:val="00D00FC9"/>
    <w:rsid w:val="00D01CAA"/>
    <w:rsid w:val="00D02B83"/>
    <w:rsid w:val="00D02E3D"/>
    <w:rsid w:val="00D032EE"/>
    <w:rsid w:val="00D036D7"/>
    <w:rsid w:val="00D03EC5"/>
    <w:rsid w:val="00D04F6F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C38"/>
    <w:rsid w:val="00D10FF3"/>
    <w:rsid w:val="00D110DD"/>
    <w:rsid w:val="00D11A3A"/>
    <w:rsid w:val="00D11CB8"/>
    <w:rsid w:val="00D12C68"/>
    <w:rsid w:val="00D12FD9"/>
    <w:rsid w:val="00D1306E"/>
    <w:rsid w:val="00D1329B"/>
    <w:rsid w:val="00D14113"/>
    <w:rsid w:val="00D14883"/>
    <w:rsid w:val="00D14A10"/>
    <w:rsid w:val="00D14CE9"/>
    <w:rsid w:val="00D16768"/>
    <w:rsid w:val="00D16FA7"/>
    <w:rsid w:val="00D20382"/>
    <w:rsid w:val="00D20577"/>
    <w:rsid w:val="00D20B13"/>
    <w:rsid w:val="00D20D44"/>
    <w:rsid w:val="00D21553"/>
    <w:rsid w:val="00D21E12"/>
    <w:rsid w:val="00D2202A"/>
    <w:rsid w:val="00D22713"/>
    <w:rsid w:val="00D22727"/>
    <w:rsid w:val="00D24124"/>
    <w:rsid w:val="00D24450"/>
    <w:rsid w:val="00D24A8E"/>
    <w:rsid w:val="00D25432"/>
    <w:rsid w:val="00D255A1"/>
    <w:rsid w:val="00D25A5C"/>
    <w:rsid w:val="00D262AC"/>
    <w:rsid w:val="00D26A82"/>
    <w:rsid w:val="00D270F5"/>
    <w:rsid w:val="00D2711B"/>
    <w:rsid w:val="00D27676"/>
    <w:rsid w:val="00D3015B"/>
    <w:rsid w:val="00D30467"/>
    <w:rsid w:val="00D30666"/>
    <w:rsid w:val="00D307DE"/>
    <w:rsid w:val="00D31F81"/>
    <w:rsid w:val="00D3227D"/>
    <w:rsid w:val="00D323DA"/>
    <w:rsid w:val="00D32D8F"/>
    <w:rsid w:val="00D33D45"/>
    <w:rsid w:val="00D33DD0"/>
    <w:rsid w:val="00D347F0"/>
    <w:rsid w:val="00D34BA9"/>
    <w:rsid w:val="00D34C39"/>
    <w:rsid w:val="00D35086"/>
    <w:rsid w:val="00D3577F"/>
    <w:rsid w:val="00D35CC7"/>
    <w:rsid w:val="00D36158"/>
    <w:rsid w:val="00D36848"/>
    <w:rsid w:val="00D3699C"/>
    <w:rsid w:val="00D37195"/>
    <w:rsid w:val="00D37BC0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38D"/>
    <w:rsid w:val="00D44F6A"/>
    <w:rsid w:val="00D45E61"/>
    <w:rsid w:val="00D4604B"/>
    <w:rsid w:val="00D46204"/>
    <w:rsid w:val="00D465FC"/>
    <w:rsid w:val="00D46C93"/>
    <w:rsid w:val="00D46CA5"/>
    <w:rsid w:val="00D47050"/>
    <w:rsid w:val="00D47668"/>
    <w:rsid w:val="00D47E78"/>
    <w:rsid w:val="00D47F04"/>
    <w:rsid w:val="00D515CF"/>
    <w:rsid w:val="00D51731"/>
    <w:rsid w:val="00D51A87"/>
    <w:rsid w:val="00D523D0"/>
    <w:rsid w:val="00D52535"/>
    <w:rsid w:val="00D531CA"/>
    <w:rsid w:val="00D5355F"/>
    <w:rsid w:val="00D53611"/>
    <w:rsid w:val="00D53994"/>
    <w:rsid w:val="00D53F1C"/>
    <w:rsid w:val="00D544AF"/>
    <w:rsid w:val="00D5466C"/>
    <w:rsid w:val="00D5586E"/>
    <w:rsid w:val="00D564E8"/>
    <w:rsid w:val="00D57172"/>
    <w:rsid w:val="00D573F8"/>
    <w:rsid w:val="00D5744E"/>
    <w:rsid w:val="00D61B39"/>
    <w:rsid w:val="00D61E1A"/>
    <w:rsid w:val="00D623FF"/>
    <w:rsid w:val="00D624B9"/>
    <w:rsid w:val="00D62B27"/>
    <w:rsid w:val="00D637D1"/>
    <w:rsid w:val="00D63CD9"/>
    <w:rsid w:val="00D64090"/>
    <w:rsid w:val="00D64BE7"/>
    <w:rsid w:val="00D654A0"/>
    <w:rsid w:val="00D6567B"/>
    <w:rsid w:val="00D6604D"/>
    <w:rsid w:val="00D66D06"/>
    <w:rsid w:val="00D700D7"/>
    <w:rsid w:val="00D707A8"/>
    <w:rsid w:val="00D7127E"/>
    <w:rsid w:val="00D71EE3"/>
    <w:rsid w:val="00D726B7"/>
    <w:rsid w:val="00D726D5"/>
    <w:rsid w:val="00D739A5"/>
    <w:rsid w:val="00D74726"/>
    <w:rsid w:val="00D74828"/>
    <w:rsid w:val="00D75478"/>
    <w:rsid w:val="00D75560"/>
    <w:rsid w:val="00D763C6"/>
    <w:rsid w:val="00D766F0"/>
    <w:rsid w:val="00D76B5D"/>
    <w:rsid w:val="00D77239"/>
    <w:rsid w:val="00D774EB"/>
    <w:rsid w:val="00D802A4"/>
    <w:rsid w:val="00D80368"/>
    <w:rsid w:val="00D804AD"/>
    <w:rsid w:val="00D80B8E"/>
    <w:rsid w:val="00D80C74"/>
    <w:rsid w:val="00D81684"/>
    <w:rsid w:val="00D81982"/>
    <w:rsid w:val="00D819C8"/>
    <w:rsid w:val="00D81A49"/>
    <w:rsid w:val="00D82E22"/>
    <w:rsid w:val="00D84AFD"/>
    <w:rsid w:val="00D84C80"/>
    <w:rsid w:val="00D84DC7"/>
    <w:rsid w:val="00D86074"/>
    <w:rsid w:val="00D863B8"/>
    <w:rsid w:val="00D86547"/>
    <w:rsid w:val="00D8700D"/>
    <w:rsid w:val="00D8702C"/>
    <w:rsid w:val="00D8758A"/>
    <w:rsid w:val="00D8794C"/>
    <w:rsid w:val="00D87DB4"/>
    <w:rsid w:val="00D905A1"/>
    <w:rsid w:val="00D9065D"/>
    <w:rsid w:val="00D90F38"/>
    <w:rsid w:val="00D911CB"/>
    <w:rsid w:val="00D91238"/>
    <w:rsid w:val="00D917EE"/>
    <w:rsid w:val="00D91A59"/>
    <w:rsid w:val="00D936F7"/>
    <w:rsid w:val="00D94021"/>
    <w:rsid w:val="00D94DB1"/>
    <w:rsid w:val="00D95124"/>
    <w:rsid w:val="00D96051"/>
    <w:rsid w:val="00D96CC4"/>
    <w:rsid w:val="00D96F3F"/>
    <w:rsid w:val="00D97109"/>
    <w:rsid w:val="00D972AB"/>
    <w:rsid w:val="00D979E8"/>
    <w:rsid w:val="00D97AD4"/>
    <w:rsid w:val="00DA0241"/>
    <w:rsid w:val="00DA1366"/>
    <w:rsid w:val="00DA19A0"/>
    <w:rsid w:val="00DA308A"/>
    <w:rsid w:val="00DA37D0"/>
    <w:rsid w:val="00DA3E17"/>
    <w:rsid w:val="00DA413F"/>
    <w:rsid w:val="00DA42DD"/>
    <w:rsid w:val="00DA48F2"/>
    <w:rsid w:val="00DA4B8D"/>
    <w:rsid w:val="00DA56AA"/>
    <w:rsid w:val="00DA5A7F"/>
    <w:rsid w:val="00DA5BFA"/>
    <w:rsid w:val="00DB0429"/>
    <w:rsid w:val="00DB2009"/>
    <w:rsid w:val="00DB2059"/>
    <w:rsid w:val="00DB2163"/>
    <w:rsid w:val="00DB218F"/>
    <w:rsid w:val="00DB24E2"/>
    <w:rsid w:val="00DB3C6C"/>
    <w:rsid w:val="00DB46FB"/>
    <w:rsid w:val="00DB48C5"/>
    <w:rsid w:val="00DB6614"/>
    <w:rsid w:val="00DB6795"/>
    <w:rsid w:val="00DB681B"/>
    <w:rsid w:val="00DB6A4D"/>
    <w:rsid w:val="00DB6CB4"/>
    <w:rsid w:val="00DB7446"/>
    <w:rsid w:val="00DB7D50"/>
    <w:rsid w:val="00DB7EB5"/>
    <w:rsid w:val="00DC1025"/>
    <w:rsid w:val="00DC16A4"/>
    <w:rsid w:val="00DC31E6"/>
    <w:rsid w:val="00DC4AC6"/>
    <w:rsid w:val="00DC5545"/>
    <w:rsid w:val="00DC58A6"/>
    <w:rsid w:val="00DC5934"/>
    <w:rsid w:val="00DC66B3"/>
    <w:rsid w:val="00DC747C"/>
    <w:rsid w:val="00DC77F5"/>
    <w:rsid w:val="00DC7DA2"/>
    <w:rsid w:val="00DC7E83"/>
    <w:rsid w:val="00DD036E"/>
    <w:rsid w:val="00DD0378"/>
    <w:rsid w:val="00DD09F0"/>
    <w:rsid w:val="00DD0A16"/>
    <w:rsid w:val="00DD0E72"/>
    <w:rsid w:val="00DD17C7"/>
    <w:rsid w:val="00DD28B8"/>
    <w:rsid w:val="00DD3A27"/>
    <w:rsid w:val="00DD443B"/>
    <w:rsid w:val="00DD476A"/>
    <w:rsid w:val="00DD47F9"/>
    <w:rsid w:val="00DD49C1"/>
    <w:rsid w:val="00DD5613"/>
    <w:rsid w:val="00DD59FE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0FDD"/>
    <w:rsid w:val="00DE1378"/>
    <w:rsid w:val="00DE1B88"/>
    <w:rsid w:val="00DE2A7E"/>
    <w:rsid w:val="00DE2AFB"/>
    <w:rsid w:val="00DE2E46"/>
    <w:rsid w:val="00DE3222"/>
    <w:rsid w:val="00DE3258"/>
    <w:rsid w:val="00DE3A7D"/>
    <w:rsid w:val="00DE3B27"/>
    <w:rsid w:val="00DE3D5D"/>
    <w:rsid w:val="00DE5CDF"/>
    <w:rsid w:val="00DE5F99"/>
    <w:rsid w:val="00DE7B83"/>
    <w:rsid w:val="00DF009D"/>
    <w:rsid w:val="00DF02CD"/>
    <w:rsid w:val="00DF0FDB"/>
    <w:rsid w:val="00DF1368"/>
    <w:rsid w:val="00DF2373"/>
    <w:rsid w:val="00DF27AE"/>
    <w:rsid w:val="00DF2E89"/>
    <w:rsid w:val="00DF3395"/>
    <w:rsid w:val="00DF3703"/>
    <w:rsid w:val="00DF6604"/>
    <w:rsid w:val="00DF6891"/>
    <w:rsid w:val="00DF7481"/>
    <w:rsid w:val="00DF7938"/>
    <w:rsid w:val="00DF7997"/>
    <w:rsid w:val="00DF7BE9"/>
    <w:rsid w:val="00DF7FCA"/>
    <w:rsid w:val="00E00B59"/>
    <w:rsid w:val="00E00BA8"/>
    <w:rsid w:val="00E00C7C"/>
    <w:rsid w:val="00E019BF"/>
    <w:rsid w:val="00E01E17"/>
    <w:rsid w:val="00E02485"/>
    <w:rsid w:val="00E02A42"/>
    <w:rsid w:val="00E02CA1"/>
    <w:rsid w:val="00E02CD0"/>
    <w:rsid w:val="00E0302E"/>
    <w:rsid w:val="00E031D0"/>
    <w:rsid w:val="00E04222"/>
    <w:rsid w:val="00E042E2"/>
    <w:rsid w:val="00E04676"/>
    <w:rsid w:val="00E066BD"/>
    <w:rsid w:val="00E071E4"/>
    <w:rsid w:val="00E07461"/>
    <w:rsid w:val="00E07A07"/>
    <w:rsid w:val="00E11416"/>
    <w:rsid w:val="00E11A71"/>
    <w:rsid w:val="00E1273A"/>
    <w:rsid w:val="00E13916"/>
    <w:rsid w:val="00E13F8C"/>
    <w:rsid w:val="00E13FCA"/>
    <w:rsid w:val="00E1417E"/>
    <w:rsid w:val="00E14AB5"/>
    <w:rsid w:val="00E15842"/>
    <w:rsid w:val="00E15D62"/>
    <w:rsid w:val="00E15D7F"/>
    <w:rsid w:val="00E16206"/>
    <w:rsid w:val="00E16981"/>
    <w:rsid w:val="00E16CE5"/>
    <w:rsid w:val="00E177A8"/>
    <w:rsid w:val="00E1786D"/>
    <w:rsid w:val="00E179B3"/>
    <w:rsid w:val="00E179D6"/>
    <w:rsid w:val="00E2046A"/>
    <w:rsid w:val="00E21624"/>
    <w:rsid w:val="00E2178E"/>
    <w:rsid w:val="00E224F2"/>
    <w:rsid w:val="00E225D5"/>
    <w:rsid w:val="00E22A4A"/>
    <w:rsid w:val="00E234C1"/>
    <w:rsid w:val="00E23B42"/>
    <w:rsid w:val="00E23F3D"/>
    <w:rsid w:val="00E248F7"/>
    <w:rsid w:val="00E24C44"/>
    <w:rsid w:val="00E2509F"/>
    <w:rsid w:val="00E2526E"/>
    <w:rsid w:val="00E2536D"/>
    <w:rsid w:val="00E260AC"/>
    <w:rsid w:val="00E262C5"/>
    <w:rsid w:val="00E26AA4"/>
    <w:rsid w:val="00E26B25"/>
    <w:rsid w:val="00E26B69"/>
    <w:rsid w:val="00E26F10"/>
    <w:rsid w:val="00E26F43"/>
    <w:rsid w:val="00E27355"/>
    <w:rsid w:val="00E27C93"/>
    <w:rsid w:val="00E3004F"/>
    <w:rsid w:val="00E300AE"/>
    <w:rsid w:val="00E31104"/>
    <w:rsid w:val="00E31627"/>
    <w:rsid w:val="00E31745"/>
    <w:rsid w:val="00E31A60"/>
    <w:rsid w:val="00E31A8C"/>
    <w:rsid w:val="00E32227"/>
    <w:rsid w:val="00E326F8"/>
    <w:rsid w:val="00E32933"/>
    <w:rsid w:val="00E334A1"/>
    <w:rsid w:val="00E33506"/>
    <w:rsid w:val="00E34F9A"/>
    <w:rsid w:val="00E36442"/>
    <w:rsid w:val="00E36631"/>
    <w:rsid w:val="00E366C1"/>
    <w:rsid w:val="00E36BB7"/>
    <w:rsid w:val="00E370D1"/>
    <w:rsid w:val="00E370FB"/>
    <w:rsid w:val="00E4000D"/>
    <w:rsid w:val="00E40881"/>
    <w:rsid w:val="00E4092A"/>
    <w:rsid w:val="00E41115"/>
    <w:rsid w:val="00E42C59"/>
    <w:rsid w:val="00E430A4"/>
    <w:rsid w:val="00E435FB"/>
    <w:rsid w:val="00E43D14"/>
    <w:rsid w:val="00E4489D"/>
    <w:rsid w:val="00E448DB"/>
    <w:rsid w:val="00E44E61"/>
    <w:rsid w:val="00E451F4"/>
    <w:rsid w:val="00E45B21"/>
    <w:rsid w:val="00E45EB5"/>
    <w:rsid w:val="00E47662"/>
    <w:rsid w:val="00E47B1D"/>
    <w:rsid w:val="00E47C74"/>
    <w:rsid w:val="00E5133E"/>
    <w:rsid w:val="00E513D1"/>
    <w:rsid w:val="00E51A36"/>
    <w:rsid w:val="00E51BFE"/>
    <w:rsid w:val="00E524C5"/>
    <w:rsid w:val="00E5264A"/>
    <w:rsid w:val="00E5305A"/>
    <w:rsid w:val="00E53483"/>
    <w:rsid w:val="00E53931"/>
    <w:rsid w:val="00E53C26"/>
    <w:rsid w:val="00E53F49"/>
    <w:rsid w:val="00E5500D"/>
    <w:rsid w:val="00E5505F"/>
    <w:rsid w:val="00E556D3"/>
    <w:rsid w:val="00E56C49"/>
    <w:rsid w:val="00E56E3E"/>
    <w:rsid w:val="00E57650"/>
    <w:rsid w:val="00E579E0"/>
    <w:rsid w:val="00E57A71"/>
    <w:rsid w:val="00E57C8E"/>
    <w:rsid w:val="00E601A8"/>
    <w:rsid w:val="00E60325"/>
    <w:rsid w:val="00E60E4D"/>
    <w:rsid w:val="00E613D2"/>
    <w:rsid w:val="00E615FE"/>
    <w:rsid w:val="00E627FE"/>
    <w:rsid w:val="00E628A1"/>
    <w:rsid w:val="00E62B86"/>
    <w:rsid w:val="00E6397A"/>
    <w:rsid w:val="00E644F9"/>
    <w:rsid w:val="00E64D0D"/>
    <w:rsid w:val="00E65642"/>
    <w:rsid w:val="00E65A90"/>
    <w:rsid w:val="00E65ED2"/>
    <w:rsid w:val="00E66021"/>
    <w:rsid w:val="00E6688E"/>
    <w:rsid w:val="00E70D3B"/>
    <w:rsid w:val="00E71B01"/>
    <w:rsid w:val="00E72645"/>
    <w:rsid w:val="00E7278B"/>
    <w:rsid w:val="00E755A7"/>
    <w:rsid w:val="00E759BB"/>
    <w:rsid w:val="00E765AE"/>
    <w:rsid w:val="00E76C83"/>
    <w:rsid w:val="00E77EFC"/>
    <w:rsid w:val="00E80195"/>
    <w:rsid w:val="00E80C39"/>
    <w:rsid w:val="00E80E82"/>
    <w:rsid w:val="00E81768"/>
    <w:rsid w:val="00E8251F"/>
    <w:rsid w:val="00E8299A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1D35"/>
    <w:rsid w:val="00E922CE"/>
    <w:rsid w:val="00E92459"/>
    <w:rsid w:val="00E927CF"/>
    <w:rsid w:val="00E93750"/>
    <w:rsid w:val="00E93F6B"/>
    <w:rsid w:val="00E9412F"/>
    <w:rsid w:val="00E94145"/>
    <w:rsid w:val="00E9449D"/>
    <w:rsid w:val="00E94573"/>
    <w:rsid w:val="00E965F7"/>
    <w:rsid w:val="00E96818"/>
    <w:rsid w:val="00E97B7A"/>
    <w:rsid w:val="00E97E7C"/>
    <w:rsid w:val="00EA01ED"/>
    <w:rsid w:val="00EA2795"/>
    <w:rsid w:val="00EA2A41"/>
    <w:rsid w:val="00EA2B11"/>
    <w:rsid w:val="00EA5F3E"/>
    <w:rsid w:val="00EA6718"/>
    <w:rsid w:val="00EA70A6"/>
    <w:rsid w:val="00EA72E1"/>
    <w:rsid w:val="00EA790D"/>
    <w:rsid w:val="00EA7915"/>
    <w:rsid w:val="00EB0935"/>
    <w:rsid w:val="00EB1702"/>
    <w:rsid w:val="00EB1E0F"/>
    <w:rsid w:val="00EB23C4"/>
    <w:rsid w:val="00EB35DF"/>
    <w:rsid w:val="00EB362D"/>
    <w:rsid w:val="00EB3786"/>
    <w:rsid w:val="00EB3BA4"/>
    <w:rsid w:val="00EB40B4"/>
    <w:rsid w:val="00EB45A8"/>
    <w:rsid w:val="00EB4707"/>
    <w:rsid w:val="00EB4AF5"/>
    <w:rsid w:val="00EB4DB2"/>
    <w:rsid w:val="00EB4FF4"/>
    <w:rsid w:val="00EB5227"/>
    <w:rsid w:val="00EB5BA9"/>
    <w:rsid w:val="00EB62F4"/>
    <w:rsid w:val="00EB6880"/>
    <w:rsid w:val="00EB6A67"/>
    <w:rsid w:val="00EB6A85"/>
    <w:rsid w:val="00EB6B57"/>
    <w:rsid w:val="00EB6BEA"/>
    <w:rsid w:val="00EB6D0D"/>
    <w:rsid w:val="00EB7EDB"/>
    <w:rsid w:val="00EC1178"/>
    <w:rsid w:val="00EC126B"/>
    <w:rsid w:val="00EC13A5"/>
    <w:rsid w:val="00EC15C6"/>
    <w:rsid w:val="00EC1C61"/>
    <w:rsid w:val="00EC1C98"/>
    <w:rsid w:val="00EC1D85"/>
    <w:rsid w:val="00EC1DAA"/>
    <w:rsid w:val="00EC1ECE"/>
    <w:rsid w:val="00EC1F92"/>
    <w:rsid w:val="00EC2099"/>
    <w:rsid w:val="00EC24EC"/>
    <w:rsid w:val="00EC40F4"/>
    <w:rsid w:val="00EC4128"/>
    <w:rsid w:val="00EC4DF7"/>
    <w:rsid w:val="00EC68DD"/>
    <w:rsid w:val="00EC6DF0"/>
    <w:rsid w:val="00EC70C2"/>
    <w:rsid w:val="00ED1319"/>
    <w:rsid w:val="00ED1580"/>
    <w:rsid w:val="00ED2B9A"/>
    <w:rsid w:val="00ED340F"/>
    <w:rsid w:val="00ED3F74"/>
    <w:rsid w:val="00ED415B"/>
    <w:rsid w:val="00ED47C3"/>
    <w:rsid w:val="00ED5835"/>
    <w:rsid w:val="00ED594B"/>
    <w:rsid w:val="00ED6784"/>
    <w:rsid w:val="00ED6833"/>
    <w:rsid w:val="00ED717B"/>
    <w:rsid w:val="00ED7EF6"/>
    <w:rsid w:val="00EE04B1"/>
    <w:rsid w:val="00EE04C0"/>
    <w:rsid w:val="00EE071D"/>
    <w:rsid w:val="00EE083C"/>
    <w:rsid w:val="00EE0AB9"/>
    <w:rsid w:val="00EE1177"/>
    <w:rsid w:val="00EE136E"/>
    <w:rsid w:val="00EE168B"/>
    <w:rsid w:val="00EE1826"/>
    <w:rsid w:val="00EE1CA6"/>
    <w:rsid w:val="00EE20CD"/>
    <w:rsid w:val="00EE29E2"/>
    <w:rsid w:val="00EE39B0"/>
    <w:rsid w:val="00EE3AD5"/>
    <w:rsid w:val="00EE3C56"/>
    <w:rsid w:val="00EE48C0"/>
    <w:rsid w:val="00EE55FC"/>
    <w:rsid w:val="00EE56AA"/>
    <w:rsid w:val="00EE58D3"/>
    <w:rsid w:val="00EE5CAF"/>
    <w:rsid w:val="00EE5D6D"/>
    <w:rsid w:val="00EE5E66"/>
    <w:rsid w:val="00EE6538"/>
    <w:rsid w:val="00EE6B2F"/>
    <w:rsid w:val="00EE7745"/>
    <w:rsid w:val="00EE7AB2"/>
    <w:rsid w:val="00EE7DBA"/>
    <w:rsid w:val="00EE7E78"/>
    <w:rsid w:val="00EF01CA"/>
    <w:rsid w:val="00EF0469"/>
    <w:rsid w:val="00EF11B0"/>
    <w:rsid w:val="00EF1485"/>
    <w:rsid w:val="00EF1CAF"/>
    <w:rsid w:val="00EF25BA"/>
    <w:rsid w:val="00EF36B6"/>
    <w:rsid w:val="00EF39D6"/>
    <w:rsid w:val="00EF3CB1"/>
    <w:rsid w:val="00EF473B"/>
    <w:rsid w:val="00EF49C2"/>
    <w:rsid w:val="00EF5A69"/>
    <w:rsid w:val="00EF6348"/>
    <w:rsid w:val="00EF6865"/>
    <w:rsid w:val="00EF69F4"/>
    <w:rsid w:val="00EF7EC2"/>
    <w:rsid w:val="00F006DA"/>
    <w:rsid w:val="00F00AEA"/>
    <w:rsid w:val="00F00B53"/>
    <w:rsid w:val="00F00C86"/>
    <w:rsid w:val="00F011ED"/>
    <w:rsid w:val="00F01575"/>
    <w:rsid w:val="00F02C7F"/>
    <w:rsid w:val="00F0303E"/>
    <w:rsid w:val="00F03D01"/>
    <w:rsid w:val="00F04802"/>
    <w:rsid w:val="00F04B85"/>
    <w:rsid w:val="00F04E3B"/>
    <w:rsid w:val="00F04E47"/>
    <w:rsid w:val="00F06197"/>
    <w:rsid w:val="00F073F7"/>
    <w:rsid w:val="00F07EBD"/>
    <w:rsid w:val="00F07F0D"/>
    <w:rsid w:val="00F10ED0"/>
    <w:rsid w:val="00F119DE"/>
    <w:rsid w:val="00F12BFB"/>
    <w:rsid w:val="00F13187"/>
    <w:rsid w:val="00F13337"/>
    <w:rsid w:val="00F13614"/>
    <w:rsid w:val="00F136D2"/>
    <w:rsid w:val="00F13AEE"/>
    <w:rsid w:val="00F1401E"/>
    <w:rsid w:val="00F14FA3"/>
    <w:rsid w:val="00F15052"/>
    <w:rsid w:val="00F15661"/>
    <w:rsid w:val="00F16552"/>
    <w:rsid w:val="00F17435"/>
    <w:rsid w:val="00F17577"/>
    <w:rsid w:val="00F2042F"/>
    <w:rsid w:val="00F2079C"/>
    <w:rsid w:val="00F20A7F"/>
    <w:rsid w:val="00F21015"/>
    <w:rsid w:val="00F21043"/>
    <w:rsid w:val="00F22065"/>
    <w:rsid w:val="00F22765"/>
    <w:rsid w:val="00F22CCB"/>
    <w:rsid w:val="00F23DA9"/>
    <w:rsid w:val="00F248F4"/>
    <w:rsid w:val="00F24C7F"/>
    <w:rsid w:val="00F252A8"/>
    <w:rsid w:val="00F25F18"/>
    <w:rsid w:val="00F260E7"/>
    <w:rsid w:val="00F26296"/>
    <w:rsid w:val="00F264B8"/>
    <w:rsid w:val="00F26D2F"/>
    <w:rsid w:val="00F3167A"/>
    <w:rsid w:val="00F32902"/>
    <w:rsid w:val="00F3380E"/>
    <w:rsid w:val="00F33938"/>
    <w:rsid w:val="00F343CF"/>
    <w:rsid w:val="00F35303"/>
    <w:rsid w:val="00F3635B"/>
    <w:rsid w:val="00F36526"/>
    <w:rsid w:val="00F368E8"/>
    <w:rsid w:val="00F36B6E"/>
    <w:rsid w:val="00F37144"/>
    <w:rsid w:val="00F372CF"/>
    <w:rsid w:val="00F40730"/>
    <w:rsid w:val="00F408BE"/>
    <w:rsid w:val="00F40B65"/>
    <w:rsid w:val="00F40DA9"/>
    <w:rsid w:val="00F413EF"/>
    <w:rsid w:val="00F417B8"/>
    <w:rsid w:val="00F41982"/>
    <w:rsid w:val="00F41B5B"/>
    <w:rsid w:val="00F41C5D"/>
    <w:rsid w:val="00F42211"/>
    <w:rsid w:val="00F42BF9"/>
    <w:rsid w:val="00F42D55"/>
    <w:rsid w:val="00F432EC"/>
    <w:rsid w:val="00F43615"/>
    <w:rsid w:val="00F44EC5"/>
    <w:rsid w:val="00F44F9B"/>
    <w:rsid w:val="00F4530E"/>
    <w:rsid w:val="00F45369"/>
    <w:rsid w:val="00F45E30"/>
    <w:rsid w:val="00F46714"/>
    <w:rsid w:val="00F46F7D"/>
    <w:rsid w:val="00F478B2"/>
    <w:rsid w:val="00F479BB"/>
    <w:rsid w:val="00F479F9"/>
    <w:rsid w:val="00F47BAF"/>
    <w:rsid w:val="00F47C93"/>
    <w:rsid w:val="00F47D71"/>
    <w:rsid w:val="00F50A31"/>
    <w:rsid w:val="00F51126"/>
    <w:rsid w:val="00F52543"/>
    <w:rsid w:val="00F52B1F"/>
    <w:rsid w:val="00F53ED1"/>
    <w:rsid w:val="00F54712"/>
    <w:rsid w:val="00F56C49"/>
    <w:rsid w:val="00F57449"/>
    <w:rsid w:val="00F608F4"/>
    <w:rsid w:val="00F60973"/>
    <w:rsid w:val="00F609BF"/>
    <w:rsid w:val="00F60F09"/>
    <w:rsid w:val="00F61D6F"/>
    <w:rsid w:val="00F61F52"/>
    <w:rsid w:val="00F62098"/>
    <w:rsid w:val="00F620E6"/>
    <w:rsid w:val="00F6210B"/>
    <w:rsid w:val="00F6286F"/>
    <w:rsid w:val="00F6316C"/>
    <w:rsid w:val="00F6339F"/>
    <w:rsid w:val="00F642EC"/>
    <w:rsid w:val="00F64D6F"/>
    <w:rsid w:val="00F65801"/>
    <w:rsid w:val="00F66388"/>
    <w:rsid w:val="00F668A0"/>
    <w:rsid w:val="00F675D5"/>
    <w:rsid w:val="00F678F0"/>
    <w:rsid w:val="00F67CA2"/>
    <w:rsid w:val="00F67D03"/>
    <w:rsid w:val="00F703F4"/>
    <w:rsid w:val="00F72957"/>
    <w:rsid w:val="00F729D6"/>
    <w:rsid w:val="00F73012"/>
    <w:rsid w:val="00F733E8"/>
    <w:rsid w:val="00F7434E"/>
    <w:rsid w:val="00F75793"/>
    <w:rsid w:val="00F768B8"/>
    <w:rsid w:val="00F76AA3"/>
    <w:rsid w:val="00F771FD"/>
    <w:rsid w:val="00F804C4"/>
    <w:rsid w:val="00F8077F"/>
    <w:rsid w:val="00F8085C"/>
    <w:rsid w:val="00F82244"/>
    <w:rsid w:val="00F843C9"/>
    <w:rsid w:val="00F8489D"/>
    <w:rsid w:val="00F84F52"/>
    <w:rsid w:val="00F867AA"/>
    <w:rsid w:val="00F868E9"/>
    <w:rsid w:val="00F86DF0"/>
    <w:rsid w:val="00F86FF6"/>
    <w:rsid w:val="00F874D6"/>
    <w:rsid w:val="00F902D3"/>
    <w:rsid w:val="00F9072C"/>
    <w:rsid w:val="00F91ACB"/>
    <w:rsid w:val="00F925BA"/>
    <w:rsid w:val="00F93EA1"/>
    <w:rsid w:val="00F94990"/>
    <w:rsid w:val="00F94A8C"/>
    <w:rsid w:val="00F94EB4"/>
    <w:rsid w:val="00F94FF0"/>
    <w:rsid w:val="00F953D3"/>
    <w:rsid w:val="00F95C6A"/>
    <w:rsid w:val="00F95CB1"/>
    <w:rsid w:val="00F964F3"/>
    <w:rsid w:val="00F96675"/>
    <w:rsid w:val="00F96AA2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1FC5"/>
    <w:rsid w:val="00FA2ADE"/>
    <w:rsid w:val="00FA2CAD"/>
    <w:rsid w:val="00FA2FDB"/>
    <w:rsid w:val="00FA3284"/>
    <w:rsid w:val="00FA3794"/>
    <w:rsid w:val="00FA38CD"/>
    <w:rsid w:val="00FA3B80"/>
    <w:rsid w:val="00FA4587"/>
    <w:rsid w:val="00FA45D9"/>
    <w:rsid w:val="00FA4932"/>
    <w:rsid w:val="00FA572E"/>
    <w:rsid w:val="00FA578D"/>
    <w:rsid w:val="00FA6A05"/>
    <w:rsid w:val="00FA6D7C"/>
    <w:rsid w:val="00FA6FA9"/>
    <w:rsid w:val="00FA7F46"/>
    <w:rsid w:val="00FB07E5"/>
    <w:rsid w:val="00FB18F8"/>
    <w:rsid w:val="00FB1A74"/>
    <w:rsid w:val="00FB2E84"/>
    <w:rsid w:val="00FB355A"/>
    <w:rsid w:val="00FB36B3"/>
    <w:rsid w:val="00FB518E"/>
    <w:rsid w:val="00FB5E4B"/>
    <w:rsid w:val="00FB5F11"/>
    <w:rsid w:val="00FB6490"/>
    <w:rsid w:val="00FB6B34"/>
    <w:rsid w:val="00FB7B6E"/>
    <w:rsid w:val="00FB7B78"/>
    <w:rsid w:val="00FC03AA"/>
    <w:rsid w:val="00FC06DF"/>
    <w:rsid w:val="00FC109A"/>
    <w:rsid w:val="00FC1105"/>
    <w:rsid w:val="00FC12F9"/>
    <w:rsid w:val="00FC13CE"/>
    <w:rsid w:val="00FC14CC"/>
    <w:rsid w:val="00FC1752"/>
    <w:rsid w:val="00FC1931"/>
    <w:rsid w:val="00FC19F1"/>
    <w:rsid w:val="00FC1B65"/>
    <w:rsid w:val="00FC21BC"/>
    <w:rsid w:val="00FC2503"/>
    <w:rsid w:val="00FC353C"/>
    <w:rsid w:val="00FC3CD6"/>
    <w:rsid w:val="00FC43CB"/>
    <w:rsid w:val="00FC447F"/>
    <w:rsid w:val="00FC485D"/>
    <w:rsid w:val="00FC4A4F"/>
    <w:rsid w:val="00FC5189"/>
    <w:rsid w:val="00FC56E8"/>
    <w:rsid w:val="00FC5BB7"/>
    <w:rsid w:val="00FC653A"/>
    <w:rsid w:val="00FC7262"/>
    <w:rsid w:val="00FC757C"/>
    <w:rsid w:val="00FD0296"/>
    <w:rsid w:val="00FD04C2"/>
    <w:rsid w:val="00FD05C9"/>
    <w:rsid w:val="00FD0648"/>
    <w:rsid w:val="00FD1089"/>
    <w:rsid w:val="00FD12EA"/>
    <w:rsid w:val="00FD1684"/>
    <w:rsid w:val="00FD16CF"/>
    <w:rsid w:val="00FD17BE"/>
    <w:rsid w:val="00FD1E70"/>
    <w:rsid w:val="00FD2519"/>
    <w:rsid w:val="00FD2AA8"/>
    <w:rsid w:val="00FD2DC9"/>
    <w:rsid w:val="00FD2E65"/>
    <w:rsid w:val="00FD372C"/>
    <w:rsid w:val="00FD41C3"/>
    <w:rsid w:val="00FD4BEC"/>
    <w:rsid w:val="00FD5254"/>
    <w:rsid w:val="00FD6094"/>
    <w:rsid w:val="00FD6808"/>
    <w:rsid w:val="00FD6B08"/>
    <w:rsid w:val="00FD74C5"/>
    <w:rsid w:val="00FD7BF1"/>
    <w:rsid w:val="00FD7C79"/>
    <w:rsid w:val="00FE052C"/>
    <w:rsid w:val="00FE10C0"/>
    <w:rsid w:val="00FE11AE"/>
    <w:rsid w:val="00FE312F"/>
    <w:rsid w:val="00FE4450"/>
    <w:rsid w:val="00FE456B"/>
    <w:rsid w:val="00FE456D"/>
    <w:rsid w:val="00FE4606"/>
    <w:rsid w:val="00FE5A4B"/>
    <w:rsid w:val="00FE6B58"/>
    <w:rsid w:val="00FE6FB9"/>
    <w:rsid w:val="00FF0013"/>
    <w:rsid w:val="00FF0716"/>
    <w:rsid w:val="00FF11C0"/>
    <w:rsid w:val="00FF1900"/>
    <w:rsid w:val="00FF20DC"/>
    <w:rsid w:val="00FF29A3"/>
    <w:rsid w:val="00FF347D"/>
    <w:rsid w:val="00FF38AC"/>
    <w:rsid w:val="00FF395E"/>
    <w:rsid w:val="00FF3FEF"/>
    <w:rsid w:val="00FF4073"/>
    <w:rsid w:val="00FF410B"/>
    <w:rsid w:val="00FF559A"/>
    <w:rsid w:val="00FF6A99"/>
    <w:rsid w:val="00FF6B2C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0B287F"/>
    <w:rsid w:val="05163DCC"/>
    <w:rsid w:val="05F217CD"/>
    <w:rsid w:val="06003B5D"/>
    <w:rsid w:val="06573963"/>
    <w:rsid w:val="066C12B7"/>
    <w:rsid w:val="06782196"/>
    <w:rsid w:val="07101606"/>
    <w:rsid w:val="077D3E31"/>
    <w:rsid w:val="07885D2C"/>
    <w:rsid w:val="07BC664C"/>
    <w:rsid w:val="07C26DDB"/>
    <w:rsid w:val="07F626D4"/>
    <w:rsid w:val="085534D9"/>
    <w:rsid w:val="08D76F24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26547"/>
    <w:rsid w:val="0BFB66EF"/>
    <w:rsid w:val="0BFD6398"/>
    <w:rsid w:val="0C6A4048"/>
    <w:rsid w:val="0CDE2816"/>
    <w:rsid w:val="0D274979"/>
    <w:rsid w:val="0D4E14C5"/>
    <w:rsid w:val="0D8364F1"/>
    <w:rsid w:val="0D975B8D"/>
    <w:rsid w:val="0DA1710C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7479FE"/>
    <w:rsid w:val="11954500"/>
    <w:rsid w:val="121865DB"/>
    <w:rsid w:val="121D117C"/>
    <w:rsid w:val="127001C5"/>
    <w:rsid w:val="12940358"/>
    <w:rsid w:val="12A94277"/>
    <w:rsid w:val="12B205CC"/>
    <w:rsid w:val="133E02C4"/>
    <w:rsid w:val="13494CA5"/>
    <w:rsid w:val="13AC6F84"/>
    <w:rsid w:val="13C14E01"/>
    <w:rsid w:val="14182606"/>
    <w:rsid w:val="143C619B"/>
    <w:rsid w:val="153535F5"/>
    <w:rsid w:val="155F34F9"/>
    <w:rsid w:val="15BD6CA3"/>
    <w:rsid w:val="16287553"/>
    <w:rsid w:val="162D3043"/>
    <w:rsid w:val="164F1B6E"/>
    <w:rsid w:val="16645B0D"/>
    <w:rsid w:val="16782A3D"/>
    <w:rsid w:val="167B2CE0"/>
    <w:rsid w:val="16BE01FD"/>
    <w:rsid w:val="17C05554"/>
    <w:rsid w:val="17FA5B48"/>
    <w:rsid w:val="18293DF4"/>
    <w:rsid w:val="18732129"/>
    <w:rsid w:val="18A2671B"/>
    <w:rsid w:val="18B503AF"/>
    <w:rsid w:val="18C65705"/>
    <w:rsid w:val="19441DB1"/>
    <w:rsid w:val="19A8723C"/>
    <w:rsid w:val="19E576EB"/>
    <w:rsid w:val="1A187AC0"/>
    <w:rsid w:val="1A420780"/>
    <w:rsid w:val="1A6D057B"/>
    <w:rsid w:val="1A946486"/>
    <w:rsid w:val="1B3B2A87"/>
    <w:rsid w:val="1B637231"/>
    <w:rsid w:val="1B9233E3"/>
    <w:rsid w:val="1C457C7E"/>
    <w:rsid w:val="1C7B6B61"/>
    <w:rsid w:val="1E18576E"/>
    <w:rsid w:val="1EFB4FE5"/>
    <w:rsid w:val="1F04075A"/>
    <w:rsid w:val="1F5F7137"/>
    <w:rsid w:val="20946013"/>
    <w:rsid w:val="20AF662A"/>
    <w:rsid w:val="20C37D59"/>
    <w:rsid w:val="20DA48EE"/>
    <w:rsid w:val="21366A7E"/>
    <w:rsid w:val="216B64B9"/>
    <w:rsid w:val="218D7607"/>
    <w:rsid w:val="21A0400A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26578A"/>
    <w:rsid w:val="24612064"/>
    <w:rsid w:val="248517FF"/>
    <w:rsid w:val="248F3AA1"/>
    <w:rsid w:val="249F1935"/>
    <w:rsid w:val="24F34A8D"/>
    <w:rsid w:val="250406F9"/>
    <w:rsid w:val="253D03DB"/>
    <w:rsid w:val="25F018F1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ADC7FD3"/>
    <w:rsid w:val="2C514C3C"/>
    <w:rsid w:val="2C675DA5"/>
    <w:rsid w:val="2D091C8D"/>
    <w:rsid w:val="2D9400F9"/>
    <w:rsid w:val="2DDB027C"/>
    <w:rsid w:val="2DDE46F4"/>
    <w:rsid w:val="2E1908B9"/>
    <w:rsid w:val="2E6416BA"/>
    <w:rsid w:val="2E693689"/>
    <w:rsid w:val="2F1B045F"/>
    <w:rsid w:val="2F2037BF"/>
    <w:rsid w:val="2F31494A"/>
    <w:rsid w:val="2F59675A"/>
    <w:rsid w:val="302F7813"/>
    <w:rsid w:val="30D97129"/>
    <w:rsid w:val="310854EE"/>
    <w:rsid w:val="31473A33"/>
    <w:rsid w:val="315277C2"/>
    <w:rsid w:val="315A1997"/>
    <w:rsid w:val="318A2BFA"/>
    <w:rsid w:val="31CD1952"/>
    <w:rsid w:val="320A0D7E"/>
    <w:rsid w:val="322B0844"/>
    <w:rsid w:val="32F03863"/>
    <w:rsid w:val="336C4FD7"/>
    <w:rsid w:val="337F3B06"/>
    <w:rsid w:val="338F15B3"/>
    <w:rsid w:val="33CC2106"/>
    <w:rsid w:val="346454F6"/>
    <w:rsid w:val="346B5F76"/>
    <w:rsid w:val="34A476AC"/>
    <w:rsid w:val="34AF4725"/>
    <w:rsid w:val="34E46864"/>
    <w:rsid w:val="35396682"/>
    <w:rsid w:val="35A9797B"/>
    <w:rsid w:val="35CB37E1"/>
    <w:rsid w:val="36165958"/>
    <w:rsid w:val="36834813"/>
    <w:rsid w:val="36A83394"/>
    <w:rsid w:val="378E152A"/>
    <w:rsid w:val="37F8244E"/>
    <w:rsid w:val="37F94B4B"/>
    <w:rsid w:val="38144880"/>
    <w:rsid w:val="3856647D"/>
    <w:rsid w:val="38D16429"/>
    <w:rsid w:val="39014C58"/>
    <w:rsid w:val="39535C0E"/>
    <w:rsid w:val="3A0C48B3"/>
    <w:rsid w:val="3A551ED4"/>
    <w:rsid w:val="3A686688"/>
    <w:rsid w:val="3AE77108"/>
    <w:rsid w:val="3BA002B4"/>
    <w:rsid w:val="3BAB77FD"/>
    <w:rsid w:val="3BE86E91"/>
    <w:rsid w:val="3C0332A5"/>
    <w:rsid w:val="3C4075AA"/>
    <w:rsid w:val="3C430575"/>
    <w:rsid w:val="3CB5273F"/>
    <w:rsid w:val="3CFF5631"/>
    <w:rsid w:val="3D0E7876"/>
    <w:rsid w:val="3D9722ED"/>
    <w:rsid w:val="3E2B0E64"/>
    <w:rsid w:val="3E66239D"/>
    <w:rsid w:val="3EAC3F10"/>
    <w:rsid w:val="3EBA045A"/>
    <w:rsid w:val="3F253AD3"/>
    <w:rsid w:val="3F5E36E7"/>
    <w:rsid w:val="3F9B00EB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9260C9"/>
    <w:rsid w:val="45EA0EF9"/>
    <w:rsid w:val="45EF66E7"/>
    <w:rsid w:val="4610362C"/>
    <w:rsid w:val="46951326"/>
    <w:rsid w:val="469F022C"/>
    <w:rsid w:val="47011379"/>
    <w:rsid w:val="470A396F"/>
    <w:rsid w:val="47113C5A"/>
    <w:rsid w:val="47924EF6"/>
    <w:rsid w:val="4848526B"/>
    <w:rsid w:val="486A6874"/>
    <w:rsid w:val="48CE7418"/>
    <w:rsid w:val="494538B2"/>
    <w:rsid w:val="4A0E4AC4"/>
    <w:rsid w:val="4A661171"/>
    <w:rsid w:val="4A7C294F"/>
    <w:rsid w:val="4A9D1EA6"/>
    <w:rsid w:val="4AA7613A"/>
    <w:rsid w:val="4ACF683C"/>
    <w:rsid w:val="4AE55BA2"/>
    <w:rsid w:val="4B426F88"/>
    <w:rsid w:val="4B6A21A3"/>
    <w:rsid w:val="4BBD00B7"/>
    <w:rsid w:val="4C1840C6"/>
    <w:rsid w:val="4C1E0E2E"/>
    <w:rsid w:val="4C8C57EF"/>
    <w:rsid w:val="4D2132A8"/>
    <w:rsid w:val="4D797F0C"/>
    <w:rsid w:val="4D844674"/>
    <w:rsid w:val="4DE34391"/>
    <w:rsid w:val="4E11278A"/>
    <w:rsid w:val="4E1276A7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3D578AD"/>
    <w:rsid w:val="558A2836"/>
    <w:rsid w:val="55915081"/>
    <w:rsid w:val="55B236A7"/>
    <w:rsid w:val="56403C22"/>
    <w:rsid w:val="56757E23"/>
    <w:rsid w:val="567E57F3"/>
    <w:rsid w:val="56A12D4D"/>
    <w:rsid w:val="56B277B8"/>
    <w:rsid w:val="56D4123E"/>
    <w:rsid w:val="56FB02AA"/>
    <w:rsid w:val="57980063"/>
    <w:rsid w:val="59142C25"/>
    <w:rsid w:val="59672A63"/>
    <w:rsid w:val="59B36E22"/>
    <w:rsid w:val="59D3486F"/>
    <w:rsid w:val="59E427DE"/>
    <w:rsid w:val="5AEA063D"/>
    <w:rsid w:val="5B403CC5"/>
    <w:rsid w:val="5B6C5325"/>
    <w:rsid w:val="5B75000D"/>
    <w:rsid w:val="5C143C1D"/>
    <w:rsid w:val="5C2E3F35"/>
    <w:rsid w:val="5C7A545F"/>
    <w:rsid w:val="5C93246D"/>
    <w:rsid w:val="5CC232F2"/>
    <w:rsid w:val="5CD84917"/>
    <w:rsid w:val="5D3715D8"/>
    <w:rsid w:val="5D6279E3"/>
    <w:rsid w:val="5D6323CD"/>
    <w:rsid w:val="5D6915A2"/>
    <w:rsid w:val="5D8B7ABE"/>
    <w:rsid w:val="5DCA7D57"/>
    <w:rsid w:val="5DDE3802"/>
    <w:rsid w:val="5DDE6FA2"/>
    <w:rsid w:val="5EE17D40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4D16E1"/>
    <w:rsid w:val="645A4856"/>
    <w:rsid w:val="64D15015"/>
    <w:rsid w:val="64F06056"/>
    <w:rsid w:val="65173F59"/>
    <w:rsid w:val="6569548B"/>
    <w:rsid w:val="65787AAD"/>
    <w:rsid w:val="65FA7DB5"/>
    <w:rsid w:val="66C45067"/>
    <w:rsid w:val="67B121BC"/>
    <w:rsid w:val="67FD6A7F"/>
    <w:rsid w:val="68067B62"/>
    <w:rsid w:val="683C5B56"/>
    <w:rsid w:val="690565BA"/>
    <w:rsid w:val="693A3805"/>
    <w:rsid w:val="697346F5"/>
    <w:rsid w:val="69A84411"/>
    <w:rsid w:val="6A1E698E"/>
    <w:rsid w:val="6A283356"/>
    <w:rsid w:val="6A7A1367"/>
    <w:rsid w:val="6A85760C"/>
    <w:rsid w:val="6B4B6BF3"/>
    <w:rsid w:val="6BD9362C"/>
    <w:rsid w:val="6C026348"/>
    <w:rsid w:val="6C3C30EE"/>
    <w:rsid w:val="6CAA3182"/>
    <w:rsid w:val="6CD272CD"/>
    <w:rsid w:val="6D531DAD"/>
    <w:rsid w:val="6DB03613"/>
    <w:rsid w:val="6DD41A15"/>
    <w:rsid w:val="6E57659C"/>
    <w:rsid w:val="6E5833E0"/>
    <w:rsid w:val="6E875D3D"/>
    <w:rsid w:val="6F02572C"/>
    <w:rsid w:val="6F741644"/>
    <w:rsid w:val="6FD75AD3"/>
    <w:rsid w:val="70020EE7"/>
    <w:rsid w:val="70362294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5955DB"/>
    <w:rsid w:val="738E6C83"/>
    <w:rsid w:val="73E021C6"/>
    <w:rsid w:val="74255C52"/>
    <w:rsid w:val="74905BFC"/>
    <w:rsid w:val="74A32586"/>
    <w:rsid w:val="74A72835"/>
    <w:rsid w:val="753460DC"/>
    <w:rsid w:val="755A66F5"/>
    <w:rsid w:val="76034F27"/>
    <w:rsid w:val="760C1962"/>
    <w:rsid w:val="76300854"/>
    <w:rsid w:val="76497189"/>
    <w:rsid w:val="765C63B7"/>
    <w:rsid w:val="76642156"/>
    <w:rsid w:val="769646CA"/>
    <w:rsid w:val="76B163FD"/>
    <w:rsid w:val="76B352F7"/>
    <w:rsid w:val="771C773C"/>
    <w:rsid w:val="776F5B75"/>
    <w:rsid w:val="782A60E2"/>
    <w:rsid w:val="78D61B2C"/>
    <w:rsid w:val="791F3E36"/>
    <w:rsid w:val="79625052"/>
    <w:rsid w:val="796D5A5C"/>
    <w:rsid w:val="797D2CDA"/>
    <w:rsid w:val="79A25BD4"/>
    <w:rsid w:val="79E825BF"/>
    <w:rsid w:val="7A4A279A"/>
    <w:rsid w:val="7A606DFA"/>
    <w:rsid w:val="7A7B0F80"/>
    <w:rsid w:val="7ABA52F4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42FE7"/>
    <w:rsid w:val="7D344D95"/>
    <w:rsid w:val="7D36503E"/>
    <w:rsid w:val="7DC572B7"/>
    <w:rsid w:val="7E1900BC"/>
    <w:rsid w:val="7E2E05BD"/>
    <w:rsid w:val="7E556940"/>
    <w:rsid w:val="7E594692"/>
    <w:rsid w:val="7E7509A8"/>
    <w:rsid w:val="7F175746"/>
    <w:rsid w:val="7F1836D8"/>
    <w:rsid w:val="7F814191"/>
    <w:rsid w:val="7FA947FA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2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4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qFormat="1" w:uiPriority="99" w:semiHidden="0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autoRedefine/>
    <w:qFormat/>
    <w:uiPriority w:val="9"/>
    <w:pPr>
      <w:keepNext/>
      <w:keepLines/>
      <w:spacing w:before="180" w:after="18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2"/>
    <w:autoRedefine/>
    <w:qFormat/>
    <w:uiPriority w:val="9"/>
    <w:pPr>
      <w:keepNext/>
      <w:keepLines/>
      <w:spacing w:line="360" w:lineRule="auto"/>
      <w:outlineLvl w:val="1"/>
    </w:pPr>
    <w:rPr>
      <w:rFonts w:eastAsia="黑体"/>
      <w:b/>
      <w:sz w:val="28"/>
      <w:szCs w:val="28"/>
    </w:rPr>
  </w:style>
  <w:style w:type="paragraph" w:styleId="4">
    <w:name w:val="heading 3"/>
    <w:basedOn w:val="1"/>
    <w:next w:val="1"/>
    <w:link w:val="33"/>
    <w:autoRedefine/>
    <w:qFormat/>
    <w:uiPriority w:val="2"/>
    <w:pPr>
      <w:keepNext/>
      <w:keepLines/>
      <w:spacing w:line="413" w:lineRule="auto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link w:val="34"/>
    <w:autoRedefine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autoRedefine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2">
    <w:name w:val="Default Paragraph Font"/>
    <w:autoRedefine/>
    <w:semiHidden/>
    <w:unhideWhenUsed/>
    <w:qFormat/>
    <w:uiPriority w:val="1"/>
  </w:style>
  <w:style w:type="table" w:default="1" w:styleId="1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9"/>
    <w:autoRedefine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annotation text"/>
    <w:basedOn w:val="1"/>
    <w:link w:val="116"/>
    <w:autoRedefine/>
    <w:unhideWhenUsed/>
    <w:qFormat/>
    <w:uiPriority w:val="99"/>
    <w:pPr>
      <w:jc w:val="left"/>
    </w:pPr>
  </w:style>
  <w:style w:type="paragraph" w:styleId="9">
    <w:name w:val="Body Text"/>
    <w:basedOn w:val="1"/>
    <w:link w:val="123"/>
    <w:autoRedefine/>
    <w:qFormat/>
    <w:uiPriority w:val="1"/>
    <w:pPr>
      <w:spacing w:before="180" w:after="180"/>
    </w:pPr>
  </w:style>
  <w:style w:type="paragraph" w:styleId="10">
    <w:name w:val="Date"/>
    <w:basedOn w:val="1"/>
    <w:next w:val="1"/>
    <w:link w:val="46"/>
    <w:autoRedefine/>
    <w:unhideWhenUsed/>
    <w:qFormat/>
    <w:uiPriority w:val="99"/>
    <w:pPr>
      <w:ind w:left="100" w:leftChars="2500"/>
    </w:pPr>
  </w:style>
  <w:style w:type="paragraph" w:styleId="11">
    <w:name w:val="Balloon Text"/>
    <w:basedOn w:val="1"/>
    <w:link w:val="44"/>
    <w:autoRedefine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38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7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footnote text"/>
    <w:basedOn w:val="1"/>
    <w:link w:val="118"/>
    <w:autoRedefine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5">
    <w:name w:val="HTML Preformatted"/>
    <w:basedOn w:val="1"/>
    <w:link w:val="42"/>
    <w:autoRedefine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paragraph" w:styleId="16">
    <w:name w:val="Normal (Web)"/>
    <w:basedOn w:val="1"/>
    <w:autoRedefine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17">
    <w:name w:val="Title"/>
    <w:basedOn w:val="1"/>
    <w:next w:val="1"/>
    <w:link w:val="62"/>
    <w:autoRedefine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18">
    <w:name w:val="annotation subject"/>
    <w:basedOn w:val="8"/>
    <w:next w:val="8"/>
    <w:link w:val="117"/>
    <w:autoRedefine/>
    <w:semiHidden/>
    <w:unhideWhenUsed/>
    <w:qFormat/>
    <w:uiPriority w:val="99"/>
    <w:rPr>
      <w:b/>
      <w:bCs/>
    </w:rPr>
  </w:style>
  <w:style w:type="table" w:styleId="20">
    <w:name w:val="Table Grid"/>
    <w:basedOn w:val="1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1">
    <w:name w:val="Light Shading Accent 3"/>
    <w:basedOn w:val="1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23">
    <w:name w:val="Strong"/>
    <w:autoRedefine/>
    <w:qFormat/>
    <w:uiPriority w:val="4"/>
    <w:rPr>
      <w:b/>
      <w:bCs/>
    </w:rPr>
  </w:style>
  <w:style w:type="character" w:styleId="24">
    <w:name w:val="FollowedHyperlink"/>
    <w:autoRedefine/>
    <w:unhideWhenUsed/>
    <w:qFormat/>
    <w:uiPriority w:val="99"/>
    <w:rPr>
      <w:color w:val="800080"/>
      <w:u w:val="single"/>
    </w:rPr>
  </w:style>
  <w:style w:type="character" w:styleId="25">
    <w:name w:val="Emphasis"/>
    <w:autoRedefine/>
    <w:qFormat/>
    <w:uiPriority w:val="20"/>
    <w:rPr>
      <w:i/>
      <w:iCs/>
    </w:rPr>
  </w:style>
  <w:style w:type="character" w:styleId="26">
    <w:name w:val="HTML Typewriter"/>
    <w:basedOn w:val="22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7">
    <w:name w:val="Hyperlink"/>
    <w:autoRedefine/>
    <w:unhideWhenUsed/>
    <w:qFormat/>
    <w:uiPriority w:val="99"/>
    <w:rPr>
      <w:color w:val="0000FF"/>
      <w:u w:val="single"/>
    </w:rPr>
  </w:style>
  <w:style w:type="character" w:styleId="28">
    <w:name w:val="HTML Code"/>
    <w:basedOn w:val="22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9">
    <w:name w:val="annotation reference"/>
    <w:basedOn w:val="22"/>
    <w:autoRedefine/>
    <w:semiHidden/>
    <w:unhideWhenUsed/>
    <w:qFormat/>
    <w:uiPriority w:val="99"/>
    <w:rPr>
      <w:sz w:val="21"/>
      <w:szCs w:val="21"/>
    </w:rPr>
  </w:style>
  <w:style w:type="character" w:styleId="30">
    <w:name w:val="footnote reference"/>
    <w:basedOn w:val="22"/>
    <w:autoRedefine/>
    <w:semiHidden/>
    <w:unhideWhenUsed/>
    <w:qFormat/>
    <w:uiPriority w:val="99"/>
    <w:rPr>
      <w:vertAlign w:val="superscript"/>
    </w:rPr>
  </w:style>
  <w:style w:type="character" w:customStyle="1" w:styleId="31">
    <w:name w:val="标题 1 字符"/>
    <w:link w:val="2"/>
    <w:autoRedefine/>
    <w:qFormat/>
    <w:uiPriority w:val="9"/>
    <w:rPr>
      <w:b/>
      <w:kern w:val="44"/>
      <w:sz w:val="44"/>
      <w:szCs w:val="22"/>
    </w:rPr>
  </w:style>
  <w:style w:type="character" w:customStyle="1" w:styleId="32">
    <w:name w:val="标题 2 字符"/>
    <w:link w:val="3"/>
    <w:autoRedefine/>
    <w:qFormat/>
    <w:uiPriority w:val="9"/>
    <w:rPr>
      <w:rFonts w:eastAsia="黑体"/>
      <w:b/>
      <w:kern w:val="2"/>
      <w:sz w:val="28"/>
      <w:szCs w:val="28"/>
    </w:rPr>
  </w:style>
  <w:style w:type="character" w:customStyle="1" w:styleId="33">
    <w:name w:val="标题 3 字符"/>
    <w:link w:val="4"/>
    <w:autoRedefine/>
    <w:qFormat/>
    <w:uiPriority w:val="2"/>
    <w:rPr>
      <w:b/>
      <w:kern w:val="2"/>
      <w:sz w:val="28"/>
      <w:szCs w:val="28"/>
    </w:rPr>
  </w:style>
  <w:style w:type="character" w:customStyle="1" w:styleId="34">
    <w:name w:val="标题 4 字符"/>
    <w:basedOn w:val="22"/>
    <w:link w:val="5"/>
    <w:autoRedefine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35">
    <w:name w:val="标题 5 字符"/>
    <w:basedOn w:val="22"/>
    <w:link w:val="6"/>
    <w:autoRedefine/>
    <w:semiHidden/>
    <w:qFormat/>
    <w:uiPriority w:val="9"/>
    <w:rPr>
      <w:b/>
      <w:bCs/>
      <w:kern w:val="2"/>
      <w:sz w:val="28"/>
      <w:szCs w:val="28"/>
    </w:rPr>
  </w:style>
  <w:style w:type="character" w:customStyle="1" w:styleId="36">
    <w:name w:val="t_tag"/>
    <w:autoRedefine/>
    <w:qFormat/>
    <w:uiPriority w:val="99"/>
  </w:style>
  <w:style w:type="character" w:customStyle="1" w:styleId="37">
    <w:name w:val="页眉 字符"/>
    <w:link w:val="13"/>
    <w:autoRedefine/>
    <w:qFormat/>
    <w:uiPriority w:val="99"/>
    <w:rPr>
      <w:kern w:val="2"/>
      <w:sz w:val="18"/>
      <w:szCs w:val="18"/>
    </w:rPr>
  </w:style>
  <w:style w:type="character" w:customStyle="1" w:styleId="38">
    <w:name w:val="页脚 字符"/>
    <w:link w:val="12"/>
    <w:autoRedefine/>
    <w:qFormat/>
    <w:uiPriority w:val="99"/>
    <w:rPr>
      <w:kern w:val="2"/>
      <w:sz w:val="18"/>
      <w:szCs w:val="18"/>
    </w:rPr>
  </w:style>
  <w:style w:type="character" w:customStyle="1" w:styleId="39">
    <w:name w:val="文档结构图 字符"/>
    <w:link w:val="7"/>
    <w:autoRedefine/>
    <w:qFormat/>
    <w:uiPriority w:val="99"/>
    <w:rPr>
      <w:rFonts w:ascii="宋体" w:hAnsi="Tahoma"/>
      <w:sz w:val="18"/>
      <w:szCs w:val="18"/>
    </w:rPr>
  </w:style>
  <w:style w:type="character" w:customStyle="1" w:styleId="40">
    <w:name w:val="sc-1"/>
    <w:autoRedefine/>
    <w:qFormat/>
    <w:uiPriority w:val="99"/>
  </w:style>
  <w:style w:type="character" w:customStyle="1" w:styleId="41">
    <w:name w:val="st0"/>
    <w:autoRedefine/>
    <w:qFormat/>
    <w:uiPriority w:val="99"/>
  </w:style>
  <w:style w:type="character" w:customStyle="1" w:styleId="42">
    <w:name w:val="HTML 预设格式 字符"/>
    <w:link w:val="15"/>
    <w:autoRedefine/>
    <w:qFormat/>
    <w:uiPriority w:val="99"/>
    <w:rPr>
      <w:rFonts w:ascii="宋体" w:hAnsi="宋体"/>
      <w:sz w:val="24"/>
      <w:szCs w:val="24"/>
    </w:rPr>
  </w:style>
  <w:style w:type="character" w:customStyle="1" w:styleId="43">
    <w:name w:val="re2"/>
    <w:autoRedefine/>
    <w:qFormat/>
    <w:uiPriority w:val="99"/>
  </w:style>
  <w:style w:type="character" w:customStyle="1" w:styleId="44">
    <w:name w:val="批注框文本 字符"/>
    <w:link w:val="11"/>
    <w:autoRedefine/>
    <w:qFormat/>
    <w:uiPriority w:val="99"/>
    <w:rPr>
      <w:kern w:val="2"/>
      <w:sz w:val="18"/>
      <w:szCs w:val="18"/>
    </w:rPr>
  </w:style>
  <w:style w:type="character" w:customStyle="1" w:styleId="45">
    <w:name w:val="apple-converted-space"/>
    <w:basedOn w:val="22"/>
    <w:autoRedefine/>
    <w:qFormat/>
    <w:uiPriority w:val="99"/>
  </w:style>
  <w:style w:type="character" w:customStyle="1" w:styleId="46">
    <w:name w:val="日期 字符"/>
    <w:link w:val="10"/>
    <w:autoRedefine/>
    <w:qFormat/>
    <w:uiPriority w:val="99"/>
    <w:rPr>
      <w:kern w:val="2"/>
      <w:sz w:val="21"/>
      <w:szCs w:val="22"/>
    </w:rPr>
  </w:style>
  <w:style w:type="character" w:customStyle="1" w:styleId="47">
    <w:name w:val="sc3"/>
    <w:autoRedefine/>
    <w:qFormat/>
    <w:uiPriority w:val="99"/>
  </w:style>
  <w:style w:type="character" w:customStyle="1" w:styleId="48">
    <w:name w:val="re1"/>
    <w:autoRedefine/>
    <w:qFormat/>
    <w:uiPriority w:val="99"/>
  </w:style>
  <w:style w:type="character" w:customStyle="1" w:styleId="49">
    <w:name w:val="re0"/>
    <w:autoRedefine/>
    <w:qFormat/>
    <w:uiPriority w:val="99"/>
  </w:style>
  <w:style w:type="paragraph" w:styleId="50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51">
    <w:name w:val="1."/>
    <w:basedOn w:val="1"/>
    <w:autoRedefine/>
    <w:qFormat/>
    <w:uiPriority w:val="99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2">
    <w:name w:val="表文"/>
    <w:basedOn w:val="1"/>
    <w:autoRedefine/>
    <w:qFormat/>
    <w:uiPriority w:val="99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53">
    <w:name w:val="编程步骤"/>
    <w:basedOn w:val="1"/>
    <w:link w:val="54"/>
    <w:autoRedefine/>
    <w:qFormat/>
    <w:uiPriority w:val="0"/>
    <w:pPr>
      <w:shd w:val="clear" w:color="auto" w:fill="BEBEBE" w:themeFill="background1" w:themeFillShade="BF"/>
      <w:snapToGrid w:val="0"/>
      <w:spacing w:line="220" w:lineRule="atLeast"/>
    </w:pPr>
    <w:rPr>
      <w:rFonts w:cs="Arial"/>
      <w:sz w:val="18"/>
      <w:szCs w:val="18"/>
    </w:rPr>
  </w:style>
  <w:style w:type="character" w:customStyle="1" w:styleId="54">
    <w:name w:val="编程步骤 Char"/>
    <w:link w:val="53"/>
    <w:autoRedefine/>
    <w:qFormat/>
    <w:uiPriority w:val="0"/>
    <w:rPr>
      <w:rFonts w:cs="Arial"/>
      <w:kern w:val="2"/>
      <w:sz w:val="18"/>
      <w:szCs w:val="18"/>
      <w:shd w:val="clear" w:color="auto" w:fill="BEBEBE" w:themeFill="background1" w:themeFillShade="BF"/>
    </w:rPr>
  </w:style>
  <w:style w:type="paragraph" w:customStyle="1" w:styleId="55">
    <w:name w:val="Default"/>
    <w:autoRedefine/>
    <w:qFormat/>
    <w:uiPriority w:val="99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56">
    <w:name w:val="标准正文"/>
    <w:basedOn w:val="1"/>
    <w:link w:val="57"/>
    <w:autoRedefine/>
    <w:qFormat/>
    <w:uiPriority w:val="99"/>
    <w:pPr>
      <w:spacing w:before="20" w:beforeLines="20" w:after="20" w:afterLines="20" w:line="330" w:lineRule="atLeast"/>
      <w:ind w:firstLine="200" w:firstLineChars="200"/>
    </w:pPr>
  </w:style>
  <w:style w:type="character" w:customStyle="1" w:styleId="57">
    <w:name w:val="标准正文 字符"/>
    <w:link w:val="56"/>
    <w:autoRedefine/>
    <w:qFormat/>
    <w:uiPriority w:val="99"/>
    <w:rPr>
      <w:kern w:val="2"/>
      <w:sz w:val="21"/>
      <w:szCs w:val="22"/>
    </w:rPr>
  </w:style>
  <w:style w:type="paragraph" w:customStyle="1" w:styleId="58">
    <w:name w:val="表格标题"/>
    <w:basedOn w:val="1"/>
    <w:link w:val="59"/>
    <w:autoRedefine/>
    <w:qFormat/>
    <w:uiPriority w:val="99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59">
    <w:name w:val="表格标题 字符"/>
    <w:basedOn w:val="22"/>
    <w:link w:val="58"/>
    <w:autoRedefine/>
    <w:qFormat/>
    <w:uiPriority w:val="99"/>
    <w:rPr>
      <w:rFonts w:ascii="Arial" w:hAnsi="Arial" w:eastAsia="黑体"/>
      <w:kern w:val="2"/>
      <w:sz w:val="18"/>
    </w:rPr>
  </w:style>
  <w:style w:type="paragraph" w:customStyle="1" w:styleId="60">
    <w:name w:val="第四级标题"/>
    <w:basedOn w:val="51"/>
    <w:link w:val="61"/>
    <w:autoRedefine/>
    <w:qFormat/>
    <w:uiPriority w:val="0"/>
    <w:pPr>
      <w:spacing w:after="30" w:afterLines="30"/>
    </w:pPr>
  </w:style>
  <w:style w:type="character" w:customStyle="1" w:styleId="61">
    <w:name w:val="第四级标题 字符"/>
    <w:basedOn w:val="22"/>
    <w:link w:val="60"/>
    <w:autoRedefine/>
    <w:qFormat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62">
    <w:name w:val="标题 字符"/>
    <w:basedOn w:val="22"/>
    <w:link w:val="17"/>
    <w:autoRedefine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63">
    <w:name w:val="objectbrace"/>
    <w:basedOn w:val="22"/>
    <w:autoRedefine/>
    <w:qFormat/>
    <w:uiPriority w:val="99"/>
  </w:style>
  <w:style w:type="character" w:customStyle="1" w:styleId="64">
    <w:name w:val="collapsible"/>
    <w:basedOn w:val="22"/>
    <w:autoRedefine/>
    <w:qFormat/>
    <w:uiPriority w:val="99"/>
  </w:style>
  <w:style w:type="character" w:customStyle="1" w:styleId="65">
    <w:name w:val="propertyname"/>
    <w:basedOn w:val="22"/>
    <w:autoRedefine/>
    <w:qFormat/>
    <w:uiPriority w:val="99"/>
  </w:style>
  <w:style w:type="character" w:customStyle="1" w:styleId="66">
    <w:name w:val="string"/>
    <w:basedOn w:val="22"/>
    <w:autoRedefine/>
    <w:qFormat/>
    <w:uiPriority w:val="99"/>
  </w:style>
  <w:style w:type="character" w:customStyle="1" w:styleId="67">
    <w:name w:val="comma"/>
    <w:basedOn w:val="22"/>
    <w:autoRedefine/>
    <w:qFormat/>
    <w:uiPriority w:val="99"/>
  </w:style>
  <w:style w:type="character" w:customStyle="1" w:styleId="68">
    <w:name w:val="line"/>
    <w:basedOn w:val="22"/>
    <w:autoRedefine/>
    <w:qFormat/>
    <w:uiPriority w:val="99"/>
  </w:style>
  <w:style w:type="character" w:customStyle="1" w:styleId="69">
    <w:name w:val="apple-tab-span"/>
    <w:basedOn w:val="22"/>
    <w:autoRedefine/>
    <w:qFormat/>
    <w:uiPriority w:val="99"/>
  </w:style>
  <w:style w:type="character" w:customStyle="1" w:styleId="70">
    <w:name w:val="hljs-keyword"/>
    <w:basedOn w:val="22"/>
    <w:autoRedefine/>
    <w:qFormat/>
    <w:uiPriority w:val="99"/>
  </w:style>
  <w:style w:type="character" w:customStyle="1" w:styleId="71">
    <w:name w:val="hljs-title"/>
    <w:basedOn w:val="22"/>
    <w:autoRedefine/>
    <w:qFormat/>
    <w:uiPriority w:val="99"/>
  </w:style>
  <w:style w:type="character" w:customStyle="1" w:styleId="72">
    <w:name w:val="hljs-string"/>
    <w:basedOn w:val="22"/>
    <w:autoRedefine/>
    <w:qFormat/>
    <w:uiPriority w:val="99"/>
  </w:style>
  <w:style w:type="character" w:customStyle="1" w:styleId="73">
    <w:name w:val="hljs-built_in"/>
    <w:basedOn w:val="22"/>
    <w:autoRedefine/>
    <w:qFormat/>
    <w:uiPriority w:val="99"/>
  </w:style>
  <w:style w:type="character" w:customStyle="1" w:styleId="74">
    <w:name w:val="n"/>
    <w:basedOn w:val="22"/>
    <w:autoRedefine/>
    <w:qFormat/>
    <w:uiPriority w:val="99"/>
  </w:style>
  <w:style w:type="character" w:customStyle="1" w:styleId="75">
    <w:name w:val="o"/>
    <w:basedOn w:val="22"/>
    <w:autoRedefine/>
    <w:qFormat/>
    <w:uiPriority w:val="99"/>
  </w:style>
  <w:style w:type="character" w:customStyle="1" w:styleId="76">
    <w:name w:val="na"/>
    <w:basedOn w:val="22"/>
    <w:autoRedefine/>
    <w:qFormat/>
    <w:uiPriority w:val="99"/>
  </w:style>
  <w:style w:type="character" w:customStyle="1" w:styleId="77">
    <w:name w:val="k"/>
    <w:basedOn w:val="22"/>
    <w:autoRedefine/>
    <w:qFormat/>
    <w:uiPriority w:val="99"/>
  </w:style>
  <w:style w:type="character" w:customStyle="1" w:styleId="78">
    <w:name w:val="nd"/>
    <w:basedOn w:val="22"/>
    <w:autoRedefine/>
    <w:qFormat/>
    <w:uiPriority w:val="99"/>
  </w:style>
  <w:style w:type="character" w:customStyle="1" w:styleId="79">
    <w:name w:val="kd"/>
    <w:basedOn w:val="22"/>
    <w:autoRedefine/>
    <w:qFormat/>
    <w:uiPriority w:val="99"/>
  </w:style>
  <w:style w:type="character" w:customStyle="1" w:styleId="80">
    <w:name w:val="kt"/>
    <w:basedOn w:val="22"/>
    <w:autoRedefine/>
    <w:qFormat/>
    <w:uiPriority w:val="99"/>
  </w:style>
  <w:style w:type="character" w:customStyle="1" w:styleId="81">
    <w:name w:val="nf"/>
    <w:basedOn w:val="22"/>
    <w:autoRedefine/>
    <w:qFormat/>
    <w:uiPriority w:val="99"/>
  </w:style>
  <w:style w:type="character" w:customStyle="1" w:styleId="82">
    <w:name w:val="c1"/>
    <w:basedOn w:val="22"/>
    <w:autoRedefine/>
    <w:qFormat/>
    <w:uiPriority w:val="99"/>
  </w:style>
  <w:style w:type="paragraph" w:customStyle="1" w:styleId="83">
    <w:name w:val="ui_qtext_para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84">
    <w:name w:val="cnblogs_code_copy"/>
    <w:basedOn w:val="22"/>
    <w:autoRedefine/>
    <w:qFormat/>
    <w:uiPriority w:val="99"/>
  </w:style>
  <w:style w:type="character" w:customStyle="1" w:styleId="85">
    <w:name w:val="attribute"/>
    <w:basedOn w:val="22"/>
    <w:autoRedefine/>
    <w:qFormat/>
    <w:uiPriority w:val="99"/>
  </w:style>
  <w:style w:type="character" w:customStyle="1" w:styleId="86">
    <w:name w:val="attribute-value"/>
    <w:basedOn w:val="22"/>
    <w:autoRedefine/>
    <w:qFormat/>
    <w:uiPriority w:val="99"/>
  </w:style>
  <w:style w:type="character" w:customStyle="1" w:styleId="87">
    <w:name w:val="pun"/>
    <w:basedOn w:val="22"/>
    <w:autoRedefine/>
    <w:qFormat/>
    <w:uiPriority w:val="99"/>
  </w:style>
  <w:style w:type="character" w:customStyle="1" w:styleId="88">
    <w:name w:val="pln"/>
    <w:basedOn w:val="22"/>
    <w:autoRedefine/>
    <w:qFormat/>
    <w:uiPriority w:val="99"/>
  </w:style>
  <w:style w:type="character" w:customStyle="1" w:styleId="89">
    <w:name w:val="lit"/>
    <w:basedOn w:val="22"/>
    <w:autoRedefine/>
    <w:qFormat/>
    <w:uiPriority w:val="99"/>
  </w:style>
  <w:style w:type="character" w:customStyle="1" w:styleId="90">
    <w:name w:val="kwd"/>
    <w:basedOn w:val="22"/>
    <w:autoRedefine/>
    <w:qFormat/>
    <w:uiPriority w:val="99"/>
  </w:style>
  <w:style w:type="character" w:customStyle="1" w:styleId="91">
    <w:name w:val="hljs-variable"/>
    <w:basedOn w:val="22"/>
    <w:autoRedefine/>
    <w:qFormat/>
    <w:uiPriority w:val="99"/>
  </w:style>
  <w:style w:type="character" w:customStyle="1" w:styleId="92">
    <w:name w:val="hljs-subst"/>
    <w:basedOn w:val="22"/>
    <w:autoRedefine/>
    <w:qFormat/>
    <w:uiPriority w:val="99"/>
  </w:style>
  <w:style w:type="character" w:customStyle="1" w:styleId="93">
    <w:name w:val="hljs-tag"/>
    <w:basedOn w:val="22"/>
    <w:autoRedefine/>
    <w:qFormat/>
    <w:uiPriority w:val="99"/>
  </w:style>
  <w:style w:type="character" w:customStyle="1" w:styleId="94">
    <w:name w:val="hljs-name"/>
    <w:basedOn w:val="22"/>
    <w:autoRedefine/>
    <w:qFormat/>
    <w:uiPriority w:val="99"/>
  </w:style>
  <w:style w:type="character" w:customStyle="1" w:styleId="95">
    <w:name w:val="hljs-comment"/>
    <w:basedOn w:val="22"/>
    <w:autoRedefine/>
    <w:qFormat/>
    <w:uiPriority w:val="99"/>
  </w:style>
  <w:style w:type="paragraph" w:customStyle="1" w:styleId="96">
    <w:name w:val="石墨文档正文"/>
    <w:autoRedefine/>
    <w:qFormat/>
    <w:uiPriority w:val="99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paragraph" w:customStyle="1" w:styleId="97">
    <w:name w:val="代码清单"/>
    <w:basedOn w:val="1"/>
    <w:link w:val="98"/>
    <w:autoRedefine/>
    <w:qFormat/>
    <w:uiPriority w:val="99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98">
    <w:name w:val="代码清单 字符"/>
    <w:basedOn w:val="22"/>
    <w:link w:val="97"/>
    <w:autoRedefine/>
    <w:qFormat/>
    <w:uiPriority w:val="99"/>
    <w:rPr>
      <w:rFonts w:ascii="Arial" w:hAnsi="Arial" w:eastAsia="黑体"/>
      <w:kern w:val="2"/>
      <w:sz w:val="18"/>
    </w:rPr>
  </w:style>
  <w:style w:type="paragraph" w:customStyle="1" w:styleId="99">
    <w:name w:val="图片格式"/>
    <w:basedOn w:val="1"/>
    <w:link w:val="100"/>
    <w:autoRedefine/>
    <w:qFormat/>
    <w:uiPriority w:val="3"/>
    <w:pPr>
      <w:framePr w:wrap="around" w:vAnchor="text" w:hAnchor="text" w:y="1"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20" w:beforeLines="20" w:after="20" w:afterLines="20" w:line="0" w:lineRule="atLeast"/>
      <w:jc w:val="center"/>
    </w:pPr>
  </w:style>
  <w:style w:type="character" w:customStyle="1" w:styleId="100">
    <w:name w:val="图片格式 字符"/>
    <w:link w:val="99"/>
    <w:autoRedefine/>
    <w:qFormat/>
    <w:uiPriority w:val="3"/>
    <w:rPr>
      <w:kern w:val="2"/>
      <w:sz w:val="21"/>
      <w:szCs w:val="22"/>
    </w:rPr>
  </w:style>
  <w:style w:type="paragraph" w:customStyle="1" w:styleId="101">
    <w:name w:val="图片下标"/>
    <w:basedOn w:val="1"/>
    <w:link w:val="102"/>
    <w:autoRedefine/>
    <w:qFormat/>
    <w:uiPriority w:val="3"/>
    <w:pPr>
      <w:topLinePunct/>
      <w:adjustRightInd w:val="0"/>
      <w:spacing w:before="31" w:beforeLines="10" w:after="124" w:afterLines="40" w:line="0" w:lineRule="atLeast"/>
      <w:jc w:val="center"/>
    </w:pPr>
    <w:rPr>
      <w:sz w:val="18"/>
      <w:szCs w:val="20"/>
    </w:rPr>
  </w:style>
  <w:style w:type="character" w:customStyle="1" w:styleId="102">
    <w:name w:val="图片下标 字符"/>
    <w:basedOn w:val="22"/>
    <w:link w:val="101"/>
    <w:autoRedefine/>
    <w:qFormat/>
    <w:uiPriority w:val="3"/>
    <w:rPr>
      <w:kern w:val="2"/>
      <w:sz w:val="18"/>
    </w:rPr>
  </w:style>
  <w:style w:type="paragraph" w:customStyle="1" w:styleId="103">
    <w:name w:val="第五级标题"/>
    <w:basedOn w:val="56"/>
    <w:link w:val="104"/>
    <w:autoRedefine/>
    <w:qFormat/>
    <w:uiPriority w:val="0"/>
    <w:pPr>
      <w:spacing w:before="30" w:beforeLines="30" w:after="30" w:afterLines="30"/>
    </w:pPr>
  </w:style>
  <w:style w:type="character" w:customStyle="1" w:styleId="104">
    <w:name w:val="第五级标题 字符"/>
    <w:basedOn w:val="57"/>
    <w:link w:val="103"/>
    <w:autoRedefine/>
    <w:qFormat/>
    <w:uiPriority w:val="0"/>
    <w:rPr>
      <w:kern w:val="2"/>
      <w:sz w:val="21"/>
      <w:szCs w:val="22"/>
    </w:rPr>
  </w:style>
  <w:style w:type="paragraph" w:customStyle="1" w:styleId="105">
    <w:name w:val="列出段落1"/>
    <w:basedOn w:val="1"/>
    <w:autoRedefine/>
    <w:qFormat/>
    <w:uiPriority w:val="34"/>
    <w:pPr>
      <w:ind w:firstLine="420" w:firstLineChars="200"/>
    </w:pPr>
    <w:rPr>
      <w:rFonts w:ascii="Calibri" w:hAnsi="Calibri"/>
    </w:rPr>
  </w:style>
  <w:style w:type="character" w:customStyle="1" w:styleId="106">
    <w:name w:val="json_key"/>
    <w:basedOn w:val="22"/>
    <w:autoRedefine/>
    <w:qFormat/>
    <w:uiPriority w:val="99"/>
  </w:style>
  <w:style w:type="character" w:customStyle="1" w:styleId="107">
    <w:name w:val="json_string"/>
    <w:basedOn w:val="22"/>
    <w:autoRedefine/>
    <w:qFormat/>
    <w:uiPriority w:val="99"/>
  </w:style>
  <w:style w:type="paragraph" w:customStyle="1" w:styleId="108">
    <w:name w:val="msonormal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09">
    <w:name w:val="未处理的提及1"/>
    <w:basedOn w:val="22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styleId="110">
    <w:name w:val="Placeholder Text"/>
    <w:basedOn w:val="22"/>
    <w:autoRedefine/>
    <w:unhideWhenUsed/>
    <w:qFormat/>
    <w:uiPriority w:val="99"/>
    <w:rPr>
      <w:color w:val="808080"/>
    </w:rPr>
  </w:style>
  <w:style w:type="paragraph" w:customStyle="1" w:styleId="111">
    <w:name w:val="代码"/>
    <w:basedOn w:val="53"/>
    <w:link w:val="113"/>
    <w:autoRedefine/>
    <w:qFormat/>
    <w:uiPriority w:val="99"/>
    <w:pPr>
      <w:topLinePunct/>
      <w:adjustRightInd w:val="0"/>
      <w:ind w:left="630" w:leftChars="300"/>
      <w:jc w:val="left"/>
    </w:pPr>
    <w:rPr>
      <w:rFonts w:ascii="Courier New" w:hAnsi="Courier New"/>
      <w:sz w:val="21"/>
      <w:szCs w:val="21"/>
    </w:rPr>
  </w:style>
  <w:style w:type="character" w:customStyle="1" w:styleId="112">
    <w:name w:val="编程步骤 字符"/>
    <w:basedOn w:val="22"/>
    <w:autoRedefine/>
    <w:qFormat/>
    <w:uiPriority w:val="99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113">
    <w:name w:val="代码 字符"/>
    <w:basedOn w:val="112"/>
    <w:link w:val="111"/>
    <w:autoRedefine/>
    <w:qFormat/>
    <w:uiPriority w:val="99"/>
    <w:rPr>
      <w:rFonts w:ascii="Courier New" w:hAnsi="Courier New" w:cs="Arial"/>
      <w:kern w:val="2"/>
      <w:sz w:val="21"/>
      <w:szCs w:val="21"/>
      <w:shd w:val="clear" w:color="auto" w:fill="BEBEBE" w:themeFill="background1" w:themeFillShade="BF"/>
    </w:rPr>
  </w:style>
  <w:style w:type="paragraph" w:customStyle="1" w:styleId="114">
    <w:name w:val="文档正文"/>
    <w:basedOn w:val="1"/>
    <w:link w:val="115"/>
    <w:autoRedefine/>
    <w:qFormat/>
    <w:uiPriority w:val="99"/>
    <w:pPr>
      <w:widowControl/>
      <w:spacing w:line="360" w:lineRule="auto"/>
    </w:pPr>
    <w:rPr>
      <w:kern w:val="0"/>
      <w:szCs w:val="24"/>
    </w:rPr>
  </w:style>
  <w:style w:type="character" w:customStyle="1" w:styleId="115">
    <w:name w:val="文档正文 字符"/>
    <w:basedOn w:val="22"/>
    <w:link w:val="114"/>
    <w:autoRedefine/>
    <w:qFormat/>
    <w:uiPriority w:val="99"/>
    <w:rPr>
      <w:sz w:val="21"/>
      <w:szCs w:val="24"/>
    </w:rPr>
  </w:style>
  <w:style w:type="character" w:customStyle="1" w:styleId="116">
    <w:name w:val="批注文字 字符"/>
    <w:basedOn w:val="22"/>
    <w:link w:val="8"/>
    <w:autoRedefine/>
    <w:qFormat/>
    <w:uiPriority w:val="99"/>
    <w:rPr>
      <w:kern w:val="2"/>
      <w:sz w:val="21"/>
      <w:szCs w:val="22"/>
    </w:rPr>
  </w:style>
  <w:style w:type="character" w:customStyle="1" w:styleId="117">
    <w:name w:val="批注主题 字符"/>
    <w:basedOn w:val="116"/>
    <w:link w:val="18"/>
    <w:autoRedefine/>
    <w:semiHidden/>
    <w:qFormat/>
    <w:uiPriority w:val="99"/>
    <w:rPr>
      <w:b/>
      <w:bCs/>
      <w:kern w:val="2"/>
      <w:sz w:val="21"/>
      <w:szCs w:val="22"/>
    </w:rPr>
  </w:style>
  <w:style w:type="character" w:customStyle="1" w:styleId="118">
    <w:name w:val="脚注文本 字符"/>
    <w:basedOn w:val="22"/>
    <w:link w:val="14"/>
    <w:autoRedefine/>
    <w:semiHidden/>
    <w:qFormat/>
    <w:uiPriority w:val="99"/>
    <w:rPr>
      <w:kern w:val="2"/>
      <w:sz w:val="18"/>
      <w:szCs w:val="18"/>
    </w:rPr>
  </w:style>
  <w:style w:type="paragraph" w:customStyle="1" w:styleId="119">
    <w:name w:val="自定义四级标题"/>
    <w:basedOn w:val="1"/>
    <w:next w:val="1"/>
    <w:link w:val="120"/>
    <w:autoRedefine/>
    <w:qFormat/>
    <w:uiPriority w:val="99"/>
    <w:pPr>
      <w:keepNext/>
      <w:keepLines/>
      <w:adjustRightInd w:val="0"/>
      <w:snapToGrid w:val="0"/>
      <w:spacing w:line="360" w:lineRule="auto"/>
      <w:outlineLvl w:val="3"/>
    </w:pPr>
    <w:rPr>
      <w:b/>
      <w:sz w:val="24"/>
    </w:rPr>
  </w:style>
  <w:style w:type="character" w:customStyle="1" w:styleId="120">
    <w:name w:val="自定义四级标题 字符"/>
    <w:basedOn w:val="22"/>
    <w:link w:val="119"/>
    <w:autoRedefine/>
    <w:qFormat/>
    <w:uiPriority w:val="99"/>
    <w:rPr>
      <w:b/>
      <w:kern w:val="2"/>
      <w:sz w:val="24"/>
      <w:szCs w:val="22"/>
    </w:rPr>
  </w:style>
  <w:style w:type="paragraph" w:customStyle="1" w:styleId="121">
    <w:name w:val="First Paragraph"/>
    <w:basedOn w:val="9"/>
    <w:next w:val="9"/>
    <w:autoRedefine/>
    <w:qFormat/>
    <w:uiPriority w:val="99"/>
  </w:style>
  <w:style w:type="character" w:customStyle="1" w:styleId="122">
    <w:name w:val="Verbatim Char"/>
    <w:basedOn w:val="123"/>
    <w:link w:val="124"/>
    <w:autoRedefine/>
    <w:qFormat/>
    <w:uiPriority w:val="99"/>
    <w:rPr>
      <w:kern w:val="2"/>
      <w:sz w:val="21"/>
      <w:szCs w:val="22"/>
    </w:rPr>
  </w:style>
  <w:style w:type="character" w:customStyle="1" w:styleId="123">
    <w:name w:val="正文文本 字符"/>
    <w:basedOn w:val="22"/>
    <w:link w:val="9"/>
    <w:autoRedefine/>
    <w:qFormat/>
    <w:uiPriority w:val="1"/>
    <w:rPr>
      <w:kern w:val="2"/>
      <w:sz w:val="21"/>
      <w:szCs w:val="22"/>
    </w:rPr>
  </w:style>
  <w:style w:type="paragraph" w:customStyle="1" w:styleId="124">
    <w:name w:val="Source Code"/>
    <w:basedOn w:val="1"/>
    <w:link w:val="122"/>
    <w:autoRedefine/>
    <w:qFormat/>
    <w:uiPriority w:val="99"/>
    <w:pPr>
      <w:wordWrap w:val="0"/>
    </w:pPr>
  </w:style>
  <w:style w:type="paragraph" w:styleId="125">
    <w:name w:val="No Spacing"/>
    <w:autoRedefine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26">
    <w:name w:val="标题4"/>
    <w:basedOn w:val="1"/>
    <w:next w:val="1"/>
    <w:link w:val="127"/>
    <w:autoRedefine/>
    <w:qFormat/>
    <w:uiPriority w:val="2"/>
    <w:pPr>
      <w:spacing w:line="360" w:lineRule="auto"/>
      <w:outlineLvl w:val="3"/>
    </w:pPr>
    <w:rPr>
      <w:b/>
      <w:sz w:val="24"/>
    </w:rPr>
  </w:style>
  <w:style w:type="character" w:customStyle="1" w:styleId="127">
    <w:name w:val="标题4 字符"/>
    <w:basedOn w:val="22"/>
    <w:link w:val="126"/>
    <w:autoRedefine/>
    <w:qFormat/>
    <w:uiPriority w:val="2"/>
    <w:rPr>
      <w:b/>
      <w:kern w:val="2"/>
      <w:sz w:val="24"/>
      <w:szCs w:val="22"/>
    </w:rPr>
  </w:style>
  <w:style w:type="paragraph" w:customStyle="1" w:styleId="128">
    <w:name w:val="标题5"/>
    <w:basedOn w:val="56"/>
    <w:link w:val="129"/>
    <w:autoRedefine/>
    <w:qFormat/>
    <w:uiPriority w:val="2"/>
    <w:pPr>
      <w:spacing w:before="30" w:beforeLines="30" w:after="30" w:afterLines="30"/>
    </w:pPr>
  </w:style>
  <w:style w:type="character" w:customStyle="1" w:styleId="129">
    <w:name w:val="标题5 字符"/>
    <w:basedOn w:val="57"/>
    <w:link w:val="128"/>
    <w:autoRedefine/>
    <w:qFormat/>
    <w:uiPriority w:val="2"/>
    <w:rPr>
      <w:kern w:val="2"/>
      <w:sz w:val="21"/>
      <w:szCs w:val="22"/>
    </w:rPr>
  </w:style>
  <w:style w:type="paragraph" w:customStyle="1" w:styleId="130">
    <w:name w:val="代码注释"/>
    <w:basedOn w:val="53"/>
    <w:autoRedefine/>
    <w:qFormat/>
    <w:uiPriority w:val="0"/>
    <w:rPr>
      <w:color w:val="C55A11" w:themeColor="accent2" w:themeShade="BF"/>
      <w:sz w:val="21"/>
    </w:rPr>
  </w:style>
  <w:style w:type="character" w:customStyle="1" w:styleId="131">
    <w:name w:val="代码执行"/>
    <w:basedOn w:val="22"/>
    <w:autoRedefine/>
    <w:qFormat/>
    <w:uiPriority w:val="0"/>
    <w:rPr>
      <w:rFonts w:ascii="Times New Roman" w:hAnsi="Times New Roman" w:eastAsia="宋体"/>
      <w:color w:val="0070C0"/>
      <w:sz w:val="18"/>
    </w:rPr>
  </w:style>
  <w:style w:type="paragraph" w:customStyle="1" w:styleId="132">
    <w:name w:val="修订1"/>
    <w:autoRedefine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0" Type="http://schemas.openxmlformats.org/officeDocument/2006/relationships/fontTable" Target="fontTable.xml"/><Relationship Id="rId8" Type="http://schemas.openxmlformats.org/officeDocument/2006/relationships/image" Target="media/image4.png"/><Relationship Id="rId79" Type="http://schemas.openxmlformats.org/officeDocument/2006/relationships/customXml" Target="../customXml/item1.xml"/><Relationship Id="rId78" Type="http://schemas.openxmlformats.org/officeDocument/2006/relationships/numbering" Target="numbering.xml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5" Type="http://schemas.openxmlformats.org/officeDocument/2006/relationships/image" Target="media/image67.png"/><Relationship Id="rId74" Type="http://schemas.openxmlformats.org/officeDocument/2006/relationships/image" Target="media/image66.pn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png"/><Relationship Id="rId7" Type="http://schemas.openxmlformats.org/officeDocument/2006/relationships/image" Target="media/image3.png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image" Target="media/image2.png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theme" Target="theme/theme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jpe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emf"/><Relationship Id="rId31" Type="http://schemas.openxmlformats.org/officeDocument/2006/relationships/oleObject" Target="embeddings/oleObject4.bin"/><Relationship Id="rId30" Type="http://schemas.openxmlformats.org/officeDocument/2006/relationships/image" Target="media/image23.emf"/><Relationship Id="rId3" Type="http://schemas.openxmlformats.org/officeDocument/2006/relationships/header" Target="header1.xml"/><Relationship Id="rId29" Type="http://schemas.openxmlformats.org/officeDocument/2006/relationships/oleObject" Target="embeddings/oleObject3.bin"/><Relationship Id="rId28" Type="http://schemas.openxmlformats.org/officeDocument/2006/relationships/image" Target="media/image22.emf"/><Relationship Id="rId27" Type="http://schemas.openxmlformats.org/officeDocument/2006/relationships/oleObject" Target="embeddings/oleObject2.bin"/><Relationship Id="rId26" Type="http://schemas.openxmlformats.org/officeDocument/2006/relationships/image" Target="media/image21.emf"/><Relationship Id="rId25" Type="http://schemas.openxmlformats.org/officeDocument/2006/relationships/oleObject" Target="embeddings/oleObject1.bin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B70TK1\Documents\&#33258;&#23450;&#20041;%20Office%20&#27169;&#26495;\&#23578;&#30789;&#35895;&#22823;&#25968;&#25454;&#25216;&#26415;&#25991;&#26723;&#27169;&#26495;&#20462;&#25913;&#29256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35053-1E40-4136-B9B5-09F2FEB826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尚硅谷大数据技术文档模板修改版.dotm</Template>
  <Pages>12</Pages>
  <Words>1401</Words>
  <Characters>1608</Characters>
  <Lines>166</Lines>
  <Paragraphs>46</Paragraphs>
  <TotalTime>9</TotalTime>
  <ScaleCrop>false</ScaleCrop>
  <LinksUpToDate>false</LinksUpToDate>
  <CharactersWithSpaces>1618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2022-11-07T16:41:00Z</dcterms:created>
  <dc:creator>shkstart</dc:creator>
  <cp:lastModifiedBy>无缺</cp:lastModifiedBy>
  <cp:lastPrinted>2014-02-13T02:31:00Z</cp:lastPrinted>
  <dcterms:modified xsi:type="dcterms:W3CDTF">2024-01-09T02:03:55Z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0F46AF95AA294F62B75FF3A3C86E741B</vt:lpwstr>
  </property>
</Properties>
</file>