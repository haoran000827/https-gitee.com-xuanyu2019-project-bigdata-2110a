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SQL练习题（第2篇）</w:t>
      </w:r>
    </w:p>
    <w:p>
      <w:pPr>
        <w:spacing w:line="220" w:lineRule="atLeast"/>
        <w:jc w:val="center"/>
      </w:pPr>
      <w:r>
        <w:drawing>
          <wp:inline distT="0" distB="0" distL="114300" distR="114300">
            <wp:extent cx="6158230" cy="2115185"/>
            <wp:effectExtent l="0" t="0" r="1270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both"/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环境准备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开启虚拟机集群，启动HDFS服务和Hive服务，配置DataGrip连接，书写SQL语句。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、打开VMWare，开启虚拟机（node101、node102、node103）集群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013325" cy="238442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17491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、远程连接node101，启动HDFS服务和Hive服务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6690" cy="8966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0500" cy="6076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8595" cy="1502410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0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服务启动后，等待2分钟左右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0447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、打开DataGrip开发工具，配置连接HiveServer2服务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91760" cy="2651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82870" cy="3907790"/>
            <wp:effectExtent l="0" t="0" r="1143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42230" cy="2509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b="21805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147310" cy="2143125"/>
            <wp:effectExtent l="0" t="0" r="889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、测试SQL语句，需求：查询雇员信息表emp中各个部门平均工资；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408295" cy="227076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、环境准备OK，DataGrip中展示出效果截图如下：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375400" cy="3171190"/>
            <wp:effectExtent l="0" t="0" r="0" b="3810"/>
            <wp:docPr id="12" name="图片 12" descr="1~}WJ5(HA3RN2GS4AQAIO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~}WJ5(HA3RN2GS4AQAIOY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0、建库建表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019675" cy="1124585"/>
            <wp:effectExtent l="0" t="0" r="9525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default" w:asciiTheme="minorHAnsi" w:hAnsiTheme="minorHAnsi" w:eastAsiaTheme="minorEastAsia" w:cstheme="minorBidi"/>
          <w:sz w:val="28"/>
          <w:szCs w:val="22"/>
          <w:lang w:val="en-US" w:eastAsia="zh-CN"/>
        </w:rPr>
      </w:pPr>
      <w:bookmarkStart w:id="0" w:name="_Hlk108084401"/>
      <w:r>
        <w:rPr>
          <w:rFonts w:hint="eastAsia" w:asciiTheme="minorHAnsi" w:hAnsiTheme="minorHAnsi" w:eastAsiaTheme="minorEastAsia" w:cstheme="minorBidi"/>
          <w:sz w:val="28"/>
          <w:szCs w:val="22"/>
          <w:lang w:eastAsia="zh-CN"/>
        </w:rPr>
        <w:t>1）、用户信息表</w:t>
      </w: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user_info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4924425" cy="1280795"/>
            <wp:effectExtent l="0" t="0" r="3175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rPr>
          <w:rFonts w:hint="eastAsia"/>
          <w:lang w:eastAsia="zh-CN"/>
        </w:rPr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spacing w:line="360" w:lineRule="auto"/>
        <w:jc w:val="center"/>
        <w:rPr>
          <w:rFonts w:hint="eastAsia" w:ascii="Calibri" w:hAnsi="Calibri"/>
          <w:snapToGrid w:val="0"/>
          <w:position w:val="8"/>
          <w:szCs w:val="21"/>
          <w:lang w:val="en-US" w:eastAsia="zh-CN"/>
        </w:rPr>
      </w:pPr>
      <w:r>
        <w:drawing>
          <wp:inline distT="0" distB="0" distL="114300" distR="114300">
            <wp:extent cx="5247640" cy="1667510"/>
            <wp:effectExtent l="0" t="0" r="10160" b="889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  <w:lang w:val="en-US" w:eastAsia="zh-CN"/>
        </w:rPr>
        <w:t>hive_sql_zg6.</w:t>
      </w:r>
      <w:r>
        <w:rPr>
          <w:rFonts w:ascii="Courier New" w:hAnsi="Courier New" w:cs="Times New Roman"/>
          <w:b/>
          <w:bCs/>
          <w:sz w:val="21"/>
          <w:szCs w:val="21"/>
        </w:rPr>
        <w:t>user_info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('101', '男', '1990-01-01'),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'女', '1991-02-01'),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'女', '1992-03-01'),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'男', '1993-04-01'),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'女', '1994-05-01'),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'男', '1995-06-01'),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'女', '1996-07-01'),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'男', '1997-08-01'),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'女', '1998-09-01'),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'男', '1999-10-01');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4880610" cy="2217420"/>
            <wp:effectExtent l="0" t="0" r="8890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default" w:asciiTheme="minorHAnsi" w:hAnsiTheme="minorHAnsi" w:eastAsiaTheme="minorEastAsia" w:cstheme="minorBidi"/>
          <w:sz w:val="28"/>
          <w:szCs w:val="22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2</w:t>
      </w:r>
      <w:r>
        <w:rPr>
          <w:rFonts w:hint="eastAsia" w:asciiTheme="minorHAnsi" w:hAnsiTheme="minorHAnsi" w:eastAsiaTheme="minorEastAsia" w:cstheme="minorBidi"/>
          <w:sz w:val="28"/>
          <w:szCs w:val="22"/>
          <w:lang w:eastAsia="zh-CN"/>
        </w:rPr>
        <w:t>）、商品信息表</w:t>
      </w: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sku_info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4989830" cy="1343025"/>
            <wp:effectExtent l="0" t="0" r="1270" b="317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5476875" cy="1951355"/>
            <wp:effectExtent l="0" t="0" r="9525" b="444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  <w:lang w:val="en-US" w:eastAsia="zh-CN"/>
        </w:rPr>
        <w:t>hive_sql_zg6.</w:t>
      </w:r>
      <w:r>
        <w:rPr>
          <w:rFonts w:ascii="Courier New" w:hAnsi="Courier New" w:cs="Times New Roman"/>
          <w:b/>
          <w:bCs/>
          <w:sz w:val="21"/>
          <w:szCs w:val="21"/>
        </w:rPr>
        <w:t>sku_info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ascii="Courier New" w:hAnsi="Courier New" w:cs="Times New Roman"/>
          <w:sz w:val="21"/>
          <w:szCs w:val="21"/>
        </w:rPr>
        <w:t>values ('1', 'xiaomi 10', '1', '2020-01-01', 2000),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('2', '手机壳', '1', '2020-02-01', 10),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ascii="Courier New" w:hAnsi="Courier New" w:cs="Times New Roman"/>
          <w:sz w:val="21"/>
          <w:szCs w:val="21"/>
        </w:rPr>
        <w:t xml:space="preserve">       ('3', 'apple 12', '1', '2020-03-01', 5000),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ascii="Courier New" w:hAnsi="Courier New" w:cs="Times New Roman"/>
          <w:sz w:val="21"/>
          <w:szCs w:val="21"/>
        </w:rPr>
        <w:t xml:space="preserve">       ('4', 'xiaomi 13', '1', '2020-04-01', 6000),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('5', '破壁机', '2', '2020-01-01', 500),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('6', '洗碗机', '2', '2020-02-01', 2000),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('7', '热水壶', '2', '2020-03-01', 100),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('8', '微波炉', '2', '2020-04-01', 600),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('9', '自行车', '3', '2020-01-01', 1000),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('10', '帐篷', '3', '2020-02-01', 100),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('11', '烧烤架', '3', '2020-02-01', 50),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('12', '遮阳伞', '3', '2020-03-01', 20);</w:t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center"/>
      </w:pPr>
      <w:r>
        <w:drawing>
          <wp:inline distT="0" distB="0" distL="114300" distR="114300">
            <wp:extent cx="5774690" cy="2372995"/>
            <wp:effectExtent l="0" t="0" r="3810" b="19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53"/>
        <w:widowControl/>
        <w:shd w:val="clear" w:color="auto"/>
        <w:topLinePunct/>
        <w:adjustRightInd w:val="0"/>
        <w:spacing w:line="240" w:lineRule="atLeast"/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3）、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商品分类信息表category_info</w:t>
      </w:r>
    </w:p>
    <w:p>
      <w:pPr>
        <w:jc w:val="center"/>
      </w:pPr>
      <w:r>
        <w:drawing>
          <wp:inline distT="0" distB="0" distL="114300" distR="114300">
            <wp:extent cx="5273040" cy="1160145"/>
            <wp:effectExtent l="0" t="0" r="10160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5336540" cy="1453515"/>
            <wp:effectExtent l="0" t="0" r="10160" b="698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hive_sql_zg6.category_info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('1','数码'),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('2','厨卫'),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('3','户外');</w:t>
      </w:r>
    </w:p>
    <w:p>
      <w:pPr>
        <w:jc w:val="center"/>
      </w:pPr>
      <w:r>
        <w:drawing>
          <wp:inline distT="0" distB="0" distL="114300" distR="114300">
            <wp:extent cx="3474720" cy="827405"/>
            <wp:effectExtent l="0" t="0" r="5080" b="1079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4）、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订单信息表</w:t>
      </w:r>
      <w:r>
        <w:rPr>
          <w:rFonts w:hint="eastAsia" w:eastAsia="黑体"/>
          <w:bCs w:val="0"/>
          <w:color w:val="auto"/>
          <w:sz w:val="28"/>
          <w:szCs w:val="28"/>
          <w:lang w:val="en-US" w:eastAsia="zh-CN"/>
        </w:rPr>
        <w:t>order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_</w:t>
      </w:r>
      <w:r>
        <w:rPr>
          <w:rFonts w:hint="eastAsia" w:eastAsia="黑体"/>
          <w:bCs w:val="0"/>
          <w:color w:val="auto"/>
          <w:sz w:val="28"/>
          <w:szCs w:val="28"/>
          <w:lang w:val="en-US" w:eastAsia="zh-CN"/>
        </w:rPr>
        <w:t>info</w:t>
      </w:r>
    </w:p>
    <w:p>
      <w:pPr>
        <w:jc w:val="center"/>
      </w:pPr>
      <w:r>
        <w:drawing>
          <wp:inline distT="0" distB="0" distL="114300" distR="114300">
            <wp:extent cx="5415915" cy="1115060"/>
            <wp:effectExtent l="0" t="0" r="6985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4777105" cy="1775460"/>
            <wp:effectExtent l="0" t="0" r="10795" b="254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hive_sql_zg6.order_info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('1', '101', '2021-09-27', 29000.00),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('2', '101', '2021-09-28', 70500.00),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('3', '101', '2021-09-29', 43300.00),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('4', '101', '2021-09-30', 860.00),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('5', '102', '2021-10-01', 46180.00),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('6', '102', '2021-10-01', 50000.00),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('7', '102', '2021-10-01', 75500.00),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('8', '102', '2021-10-02', 6170.00),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('9', '103', '2021-10-02', 18580.00),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('10', '103', '2021-10-02', 28000.00),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('11', '103', '2021-10-02', 23400.00),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('12', '103', '2021-10-03', 5910.00),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('13', '104', '2021-10-03', 13000.00),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('14', '104', '2021-10-03', 69500.00),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('15', '104', '2021-10-03', 2000.00),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('16', '104', '2021-10-03', 5380.00),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('17', '105', '2021-10-04', 6210.00),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('18', '105', '2021-10-04', 68000.00),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('19', '105', '2021-10-04', 43100.00),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('20', '105', '2021-10-04', 2790.00),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('21', '106', '2021-10-04', 9390.00),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('22', '106', '2021-10-05', 58000.00),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('23', '106', '2021-10-05', 46600.00),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('24', '106', '2021-10-05', 5160.00),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('25', '107', '2021-10-05', 55350.00),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('26', '107', '2021-10-05', 14500.00),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('27', '107', '2021-10-06', 47400.00),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('28', '107', '2021-10-06', 6900.00),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('29', '108', '2021-10-06', 56570.00),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('30', '108', '2021-10-06', 44500.00),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('31', '108', '2021-10-07', 50800.00),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('32', '108', '2021-10-07', 3900.00),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('33', '109', '2021-10-07', 41480.00),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('34', '109', '2021-10-07', 88000.00),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('35', '109', '2020-10-08', 15000.00),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('36', '109', '2020-10-08', 9020.00),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('37', '1010', '2020-10-08', 9260.00),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('38', '1010', '2020-10-08', 12000.00),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('39', '1010', '2020-10-08', 23900.00),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('40', '1010', '2020-10-08', 6790.00);</w:t>
      </w:r>
    </w:p>
    <w:p>
      <w:pPr>
        <w:jc w:val="center"/>
      </w:pPr>
      <w:r>
        <w:drawing>
          <wp:inline distT="0" distB="0" distL="114300" distR="114300">
            <wp:extent cx="5234305" cy="2392680"/>
            <wp:effectExtent l="0" t="0" r="10795" b="762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5）、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订单明细表order_detail</w:t>
      </w:r>
    </w:p>
    <w:p>
      <w:pPr>
        <w:jc w:val="center"/>
      </w:pPr>
      <w:r>
        <w:drawing>
          <wp:inline distT="0" distB="0" distL="114300" distR="114300">
            <wp:extent cx="5294630" cy="1843405"/>
            <wp:effectExtent l="0" t="0" r="1270" b="1079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5525135" cy="2304415"/>
            <wp:effectExtent l="0" t="0" r="12065" b="698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hive_sql_zg6.order_detail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('1', '1', '1', '2021-09-27', 2000.00, 2),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('2', '1', '3', '2021-09-27', 5000.00, 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('3', '2', '4', '2021-09-28', 6000.00, 9),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('4', '2', '5', '2021-09-28', 500.00, 33),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('5', '3', '7', '2021-09-29', 100.00, 37),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('6', '3', '8', '2021-09-29', 600.00, 46),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('7', '3', '9', '2021-09-29', 1000.00, 12),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('8', '4', '12', '2021-09-30', 20.00, 43),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('9', '5', '1', '2021-10-01', 2000.00,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('10', '5', '2', '2021-10-01', 10.00, 18),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('11', '5', '3', '2021-10-01', 5000.00, 6),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('12', '6', '4', '2021-10-01', 6000.00,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('13', '6', '6', '2021-10-01', 2000.00, 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('14', '7', '7', '2021-10-01', 100.00, 17),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('15', '7', '8', '2021-10-01', 600.00, 48),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('16', '7', '9', '2021-10-01', 1000.00, 45),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('17', '8', '10', '2021-10-02', 100.00, 48),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('18', '8', '11', '2021-10-02', 50.00, 15),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('19', '8', '12', '2021-10-02', 20.00, 31),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('20', '9', '1', '2021-09-30', 2000.00, 9),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('21', '9', '2', '2021-10-02', 10.00, 5800),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('22', '10', '4', '2021-10-02', 6000.00, 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('23', '10', '5', '2021-10-02', 500.00, 24),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('24', '10', '6', '2021-10-02', 2000.00, 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('25', '11', '8', '2021-10-02', 600.00, 39),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('26', '12', '10', '2021-10-03', 100.00, 47),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('27', '12', '11', '2021-10-03', 50.00, 19),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('28', '12', '12', '2021-10-03', 20.00, 13000),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('29', '13', '1', '2021-10-03', 2000.00, 4),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('30', '13', '3', '2021-10-03', 5000.00, 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('31', '14', '4', '2021-10-03', 6000.00, 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('32', '14', '5', '2021-10-03', 500.00, 47),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('33', '14', '6', '2021-10-03', 2000.00,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('34', '15', '7', '2021-10-03', 100.00, 20),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('35', '16', '10', '2021-10-03', 100.00, 22),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('36', '16', '11', '2021-10-03', 50.00, 42),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('37', '16', '12', '2021-10-03', 20.00, 7400),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('38', '17', '1', '2021-10-04', 2000.00, 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('39', '17', '2', '2021-10-04', 10.00, 21),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('40', '18', '4', '2021-10-04', 6000.00,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('41', '18', '5', '2021-10-04', 500.00, 28),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('42', '18', '6', '2021-10-04', 2000.00, 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('43', '19', '7', '2021-10-04', 100.00, 55),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('44', '19', '8', '2021-10-04', 600.00, 11),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('45', '19', '9', '2021-10-04', 1000.00, 31),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('46', '20', '11', '2021-10-04', 50.00, 45),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('47', '20', '12', '2021-10-04', 20.00, 27),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('48', '21', '1', '2021-10-04', 2000.00, 2),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('49', '21', '2', '2021-10-04', 10.00, 39),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('50', '21', '3', '2021-10-04', 5000.00, 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('51', '22', '4', '2021-10-05', 6000.00,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('52', '22', '5', '2021-10-05', 500.00, 20),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('53', '23', '7', '2021-10-05', 100.00, 58),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('54', '23', '8', '2021-10-05', 600.00, 18),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('55', '23', '9', '2021-10-05', 1000.00, 30),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('56', '24', '10', '2021-10-05', 100.00, 27),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('57', '24', '11', '2021-10-05', 50.00, 28),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('58', '24', '12', '2021-10-05', 20.00, 53),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('59', '25', '1', '2021-10-05', 2000.00, 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('60', '25', '2', '2021-10-05', 10.00, 35),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('61', '25', '3', '2021-10-05', 5000.00, 9),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('62', '26', '4', '2021-10-05', 6000.00, 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('63', '26', '5', '2021-10-05', 500.00, 13),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('64', '26', '6', '2021-10-05', 2000.00, 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('65', '27', '7', '2021-10-06', 100.00, 30),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('66', '27', '8', '2021-10-06', 600.00, 19),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('67', '27', '9', '2021-10-06', 1000.00, 33),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('68', '28', '10', '2021-10-06', 100.00, 37),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('69', '28', '11', '2021-10-06', 50.00, 46),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('70', '28', '12', '2021-10-06', 20.00, 45),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('71', '29', '1', '2021-10-06', 2000.00,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('72', '29', '2', '2021-10-06', 10.00, 57),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('73', '29', '3', '2021-10-06', 5000.00,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('74', '30', '4', '2021-10-06', 6000.00, 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('75', '30', '5', '2021-10-06', 500.00, 33),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('76', '30', '6', '2021-10-06', 2000.00, 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('77', '31', '8', '2021-10-07', 600.00, 13),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('78', '31', '9', '2021-10-07', 1000.00, 43),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('79', '32', '10', '2021-10-07', 100.00, 24),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('80', '32', '11', '2021-10-07', 50.00, 30),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('81', '33', '1', '2021-10-07', 2000.00, 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('82', '33', '2', '2021-10-07', 10.00, 48),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('83', '33', '3', '2021-10-07', 5000.00, 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('84', '34', '4', '2021-10-07', 6000.00, 10),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('85', '34', '5', '2021-10-07', 500.00, 44),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('86', '34', '6', '2021-10-07', 2000.00, 3),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('87', '35', '8', '2020-10-08', 600.00, 25),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('88', '36', '10', '2020-10-08', 100.00, 57),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('89', '36', '11', '2020-10-08', 50.00, 44),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('90', '36', '12', '2020-10-08', 20.00, 56),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('91', '37', '1', '2020-10-08', 2000.00, 2),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('92', '37', '2', '2020-10-08', 10.00, 26),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('93', '37', '3', '2020-10-08', 5000.00, 1),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('94', '38', '6', '2020-10-08', 2000.00, 6),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('95', '39', '7', '2020-10-08', 100.00, 35),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('96', '39', '8', '2020-10-08', 600.00, 34),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('97', '40', '10', '2020-10-08', 100.00, 37),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('98', '40', '11', '2020-10-08', 50.00, 51),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('99', '40', '12', '2020-10-08', 20.00, 27);</w:t>
      </w:r>
    </w:p>
    <w:p>
      <w:pPr>
        <w:jc w:val="center"/>
      </w:pPr>
      <w:r>
        <w:drawing>
          <wp:inline distT="0" distB="0" distL="114300" distR="114300">
            <wp:extent cx="5735955" cy="2025650"/>
            <wp:effectExtent l="0" t="0" r="4445" b="635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6）、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登录明细表user_login_detail</w:t>
      </w:r>
    </w:p>
    <w:p>
      <w:pPr>
        <w:jc w:val="center"/>
      </w:pPr>
      <w:r>
        <w:drawing>
          <wp:inline distT="0" distB="0" distL="114300" distR="114300">
            <wp:extent cx="5433060" cy="1097280"/>
            <wp:effectExtent l="0" t="0" r="2540" b="762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4964430" cy="1898650"/>
            <wp:effectExtent l="0" t="0" r="1270" b="635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hive_sql_zg6.user_login_detail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('101', '180.149.130.161', '2021-09-21 08:00:00', '2021-09-27 08:30:00'),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'180.149.130.161', '2021-09-27 08:00:00', '2021-09-27 08:30:00'),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'180.149.130.161', '2021-09-28 09:00:00', '2021-09-28 09:10:00'),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'180.149.130.161', '2021-09-29 13:30:00', '2021-09-29 13:50:00'),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'180.149.130.161', '2021-09-30 20:00:00', '2021-09-30 20:10:00'),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'120.245.11.2', '2021-09-22 09:00:00', '2021-09-27 09:30:00'),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'120.245.11.2', '2021-10-01 08:00:00', '2021-10-01 08:30:00'),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'180.149.130.174', '2021-10-01 07:50:00', '2021-10-01 08:20:00'),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'120.245.11.2', '2021-10-02 08:00:00', '2021-10-02 08:30:00'),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'27.184.97.3', '2021-09-23 10:00:00', '2021-09-27 10:30:00'),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'27.184.97.3', '2021-10-03 07:50:00', '2021-10-03 09:20:00'),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'27.184.97.34', '2021-09-24 11:00:00', '2021-09-27 11:30:00'),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'27.184.97.34', '2021-10-03 07:50:00', '2021-10-03 08:20:00'),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'27.184.97.34', '2021-10-03 08:50:00', '2021-10-03 10:20:00'),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'120.245.11.89', '2021-10-03 08:40:00', '2021-10-03 10:30:00'),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'119.180.192.212', '2021-10-04 09:10:00', '2021-10-04 09:30:00'),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'119.180.192.66', '2021-10-04 08:40:00', '2021-10-04 10:30:00'),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'119.180.192.66', '2021-10-05 21:50:00', '2021-10-05 22:40:00'),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'219.134.104.7', '2021-09-25 12:00:00', '2021-09-27 12:30:00'),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'219.134.104.7', '2021-10-05 22:00:00', '2021-10-05 23:00:00'),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'219.134.104.7', '2021-10-06 09:10:00', '2021-10-06 10:20:00'),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'27.184.97.46', '2021-10-06 09:00:00', '2021-10-06 10:00:00'),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'101.227.131.22', '2021-10-06 09:00:00', '2021-10-06 10:00:00'),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'101.227.131.22', '2021-10-06 22:00:00', '2021-10-06 23:00:00'),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'101.227.131.29', '2021-09-26 13:00:00', '2021-09-27 13:30:00'),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'101.227.131.29', '2021-10-06 08:50:00', '2021-10-06 10:20:00'),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'101.227.131.29', '2021-10-08 09:00:00', '2021-10-08 09:10:00'),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'119.180.192.10', '2021-09-27 14:00:00', '2021-09-27 14:30:00'),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'119.180.192.10', '2021-10-09 08:50:00', '2021-10-09 10:20:00');</w:t>
      </w:r>
    </w:p>
    <w:p>
      <w:pPr>
        <w:jc w:val="center"/>
      </w:pPr>
      <w:r>
        <w:drawing>
          <wp:inline distT="0" distB="0" distL="114300" distR="114300">
            <wp:extent cx="6112510" cy="2470785"/>
            <wp:effectExtent l="0" t="0" r="8890" b="5715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7）、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商品价格变更明细表sku_price_modify_detail</w:t>
      </w:r>
    </w:p>
    <w:p>
      <w:pPr>
        <w:jc w:val="center"/>
      </w:pPr>
      <w:r>
        <w:drawing>
          <wp:inline distT="0" distB="0" distL="114300" distR="114300">
            <wp:extent cx="5562600" cy="1361440"/>
            <wp:effectExtent l="0" t="0" r="0" b="1016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5162550" cy="1708785"/>
            <wp:effectExtent l="0" t="0" r="6350" b="571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hive_sql_zg6.sku_price_modify_detail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('1', 1900,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('1', 2000, '2021-09-26'),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('2', 80,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('2', 10, '2021-09-30'),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('3', 4999,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('3', 5000, '2021-09-26'),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('4', 5600, '2021-09-26'),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('4', 6000, '2021-09-27'),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('5', 490, '2021-09-27'),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('5', 500,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('6', 1988, '2021-09-30'),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('6', 2000, '2021-10-01'),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('7', 88,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('7', 100,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('8', 800,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('8', 600,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('9', 1100, '2021-09-27'),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('9', 1000,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('10', 90, '2021-10-01'),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('10', 100, '2021-10-02'),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('11', 66, '2021-10-01'),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('11', 50, '2021-10-02'),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('12', 35, '2021-09-28'),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('12', 20, '2021-09-29');</w:t>
      </w:r>
    </w:p>
    <w:p>
      <w:pPr>
        <w:jc w:val="center"/>
      </w:pPr>
      <w:r>
        <w:drawing>
          <wp:inline distT="0" distB="0" distL="114300" distR="114300">
            <wp:extent cx="4758690" cy="3625850"/>
            <wp:effectExtent l="0" t="0" r="3810" b="635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8）、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配送信息表delivery_info</w:t>
      </w:r>
    </w:p>
    <w:p>
      <w:pPr>
        <w:jc w:val="center"/>
      </w:pPr>
      <w:r>
        <w:drawing>
          <wp:inline distT="0" distB="0" distL="114300" distR="114300">
            <wp:extent cx="5310505" cy="1245870"/>
            <wp:effectExtent l="0" t="0" r="10795" b="1143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5084445" cy="2155190"/>
            <wp:effectExtent l="0" t="0" r="8255" b="38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hive_sql_zg6.delivery_info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('1', '1', '101', '2021-09-27',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('2', '2', '101', '2021-09-28',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('3', '3', '101', '2021-09-29', '2021-09-30'),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('4', '4', '101', '2021-09-30', '2021-10-01'),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('5', '5', '102', '2021-10-01', '2021-10-01'),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('6', '6', '102', '2021-10-01', '2021-10-01'),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('7', '7', '102', '2021-10-01', '2021-10-03'),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('8', '8', '102', '2021-10-02', '2021-10-02'),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('9', '9', '103', '2021-10-02', '2021-10-03'),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('10', '10', '103', '2021-10-02',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('11', '11', '103', '2021-10-02', '2021-10-02'),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('12', '12', '103', '2021-10-03', '2021-10-03'),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('13', '13', '104', '2021-10-03',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('14', '14', '104', '2021-10-03',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('15', '15', '104', '2021-10-03', '2021-10-03'),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('16', '16', '104', '2021-10-03', '2021-10-03'),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('17', '17', '105', '2021-10-04',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('18', '18', '105', '2021-10-04', '2021-10-06'),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('19', '19', '105', '2021-10-04', '2021-10-06'),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('20', '20', '105', '2021-10-04',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('21', '21', '106', '2021-10-04',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('22', '22', '106', '2021-10-05', '2021-10-05'),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('23', '23', '106', '2021-10-05', '2021-10-05'),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('24', '24', '106', '2021-10-05',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('25', '25', '107', '2021-10-05', '2021-10-05'),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('26', '26', '107', '2021-10-05', '2021-10-06'),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('27', '27', '107', '2021-10-06', '2021-10-06'),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('28', '28', '107', '2021-10-06',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('29', '29', '108', '2021-10-06', '2021-10-06'),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('30', '30', '108', '2021-10-06', '2021-10-06'),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('31', '31', '108', '2021-10-07', '2021-10-09'),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('32', '32', '108', '2021-10-07', '2021-10-09'),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('33', '33', '109', '2021-10-07',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('34', '34', '109', '2021-10-07',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('35', '35', '109', '2021-10-08', '2021-10-10'),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('36', '36', '109', '2021-10-08', '2021-10-09'),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('37', '37', '1010', '2021-10-08', '2021-10-10'),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('38', '38', '1010', '2021-10-08', '2021-10-10'),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('39', '39', '1010', '2021-10-08', '2021-10-09'),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('40', '40', '1010', '2021-10-08', '2021-10-09');</w:t>
      </w:r>
    </w:p>
    <w:p>
      <w:pPr>
        <w:jc w:val="center"/>
      </w:pPr>
      <w:r>
        <w:drawing>
          <wp:inline distT="0" distB="0" distL="114300" distR="114300">
            <wp:extent cx="6225540" cy="2518410"/>
            <wp:effectExtent l="0" t="0" r="10160" b="889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9）、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好友关系表friendship_info</w:t>
      </w:r>
    </w:p>
    <w:p>
      <w:pPr>
        <w:jc w:val="center"/>
      </w:pPr>
      <w:r>
        <w:drawing>
          <wp:inline distT="0" distB="0" distL="114300" distR="114300">
            <wp:extent cx="5130800" cy="1115060"/>
            <wp:effectExtent l="0" t="0" r="0" b="25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4899025" cy="1356995"/>
            <wp:effectExtent l="0" t="0" r="3175" b="1905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hive_sql_zg6.friendship_info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('101',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'102'),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'1010'),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'104'),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'102');</w:t>
      </w:r>
    </w:p>
    <w:p>
      <w:pPr>
        <w:jc w:val="center"/>
      </w:pPr>
      <w:r>
        <w:drawing>
          <wp:inline distT="0" distB="0" distL="114300" distR="114300">
            <wp:extent cx="3189605" cy="1768475"/>
            <wp:effectExtent l="0" t="0" r="10795" b="9525"/>
            <wp:docPr id="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bidi w:val="0"/>
        <w:spacing w:before="260" w:beforeLines="0" w:beforeAutospacing="0" w:after="260" w:afterLines="0" w:afterAutospacing="0"/>
        <w:rPr>
          <w:rFonts w:hint="eastAsia" w:ascii="Times New Roman" w:hAnsi="Times New Roman" w:eastAsia="黑体"/>
          <w:bCs w:val="0"/>
          <w:color w:val="auto"/>
          <w:sz w:val="28"/>
          <w:szCs w:val="28"/>
        </w:rPr>
      </w:pPr>
      <w:r>
        <w:rPr>
          <w:rFonts w:hint="eastAsia" w:asciiTheme="minorHAnsi" w:hAnsiTheme="minorHAnsi" w:eastAsiaTheme="minorEastAsia" w:cstheme="minorBidi"/>
          <w:sz w:val="28"/>
          <w:szCs w:val="22"/>
          <w:lang w:val="en-US" w:eastAsia="zh-CN"/>
        </w:rPr>
        <w:t>10）、</w:t>
      </w:r>
      <w:r>
        <w:rPr>
          <w:rFonts w:hint="eastAsia" w:ascii="Times New Roman" w:hAnsi="Times New Roman" w:eastAsia="黑体"/>
          <w:bCs w:val="0"/>
          <w:color w:val="auto"/>
          <w:sz w:val="28"/>
          <w:szCs w:val="28"/>
        </w:rPr>
        <w:t>收藏信息表favor_info</w:t>
      </w:r>
    </w:p>
    <w:p>
      <w:pPr>
        <w:jc w:val="center"/>
      </w:pPr>
      <w:r>
        <w:drawing>
          <wp:inline distT="0" distB="0" distL="114300" distR="114300">
            <wp:extent cx="5265420" cy="1028700"/>
            <wp:effectExtent l="0" t="0" r="5080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（1）、建表语句</w:t>
      </w:r>
    </w:p>
    <w:p>
      <w:pPr>
        <w:jc w:val="center"/>
      </w:pPr>
      <w:r>
        <w:drawing>
          <wp:inline distT="0" distB="0" distL="114300" distR="114300">
            <wp:extent cx="5093970" cy="1805940"/>
            <wp:effectExtent l="0" t="0" r="11430" b="1016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line="360" w:lineRule="auto"/>
        <w:rPr>
          <w:rFonts w:hint="default" w:ascii="Calibri" w:hAnsi="Calibri"/>
          <w:snapToGrid w:val="0"/>
          <w:position w:val="8"/>
          <w:szCs w:val="21"/>
          <w:lang w:val="en-US" w:eastAsia="zh-CN"/>
        </w:rPr>
      </w:pPr>
      <w:r>
        <w:rPr>
          <w:rFonts w:hint="eastAsia" w:ascii="Calibri" w:hAnsi="Calibri"/>
          <w:snapToGrid w:val="0"/>
          <w:position w:val="8"/>
          <w:szCs w:val="21"/>
          <w:lang w:val="en-US" w:eastAsia="zh-CN"/>
        </w:rPr>
        <w:t>（2）、插入数据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insert overwrite table </w:t>
      </w:r>
      <w:r>
        <w:rPr>
          <w:rFonts w:hint="eastAsia" w:ascii="Courier New" w:hAnsi="Courier New" w:cs="Times New Roman"/>
          <w:b/>
          <w:bCs/>
          <w:sz w:val="21"/>
          <w:szCs w:val="21"/>
        </w:rPr>
        <w:t>hive_sql_zg6.favor_info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>values ('101', '3', '2021-09-23'),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'12', '2021-09-23'),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'6',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'10', '2021-09-21'),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('101', '5',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'1', '2021-09-24'),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'2', '2021-09-24'),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'8', '2021-09-23'),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'12', '2021-09-22'),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'11', '2021-09-23'),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'9',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'4',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'6', '2021-09-23'),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('102', '7', '2021-09-26'),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'8', '2021-09-24'),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'5',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'6', '2021-09-26'),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'12', '2021-09-27'),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'7',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'10',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'4', '2021-09-24'),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'11',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('103', '3', '2021-09-27'),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'9',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'7',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'8',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'3',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'11',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'6', '2021-09-25'),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('104', '12',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'8',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'9',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'7',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'11', '2021-10-06'),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'5',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'4', '2021-10-05'),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('105', '10',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'12',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'1',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'4',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'5',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'2',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'6', '2021-10-04'),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('106', '7',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'5',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'3', '2021-09-28'),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('107', '10', '2021-09-27'),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'9', '2021-10-08'),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'3', '2021-10-10'),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'8', '2021-10-10'),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'10',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('108', '11', '2021-10-07'),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'2', '2021-09-27'),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'4',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'5',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'9', '2021-09-30'),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('109', '8', '2021-09-26'),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'2', '2021-09-29'),</w:t>
      </w:r>
    </w:p>
    <w:p>
      <w:pPr>
        <w:pStyle w:val="53"/>
        <w:shd w:val="clear" w:color="auto" w:fill="E0E0E0"/>
        <w:spacing w:line="240" w:lineRule="atLeast"/>
        <w:rPr>
          <w:rFonts w:hint="eastAsia"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'9', '2021-09-29'),</w:t>
      </w:r>
    </w:p>
    <w:p>
      <w:pPr>
        <w:pStyle w:val="53"/>
        <w:shd w:val="clear" w:color="auto" w:fill="E0E0E0"/>
        <w:spacing w:line="240" w:lineRule="atLeast"/>
        <w:rPr>
          <w:rFonts w:ascii="Courier New" w:hAnsi="Courier New" w:cs="Times New Roman"/>
          <w:sz w:val="21"/>
          <w:szCs w:val="21"/>
        </w:rPr>
      </w:pPr>
      <w:r>
        <w:rPr>
          <w:rFonts w:hint="eastAsia" w:ascii="Courier New" w:hAnsi="Courier New" w:cs="Times New Roman"/>
          <w:sz w:val="21"/>
          <w:szCs w:val="21"/>
        </w:rPr>
        <w:t xml:space="preserve">       ('1010', '1', '2021-10-01');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933190" cy="2133600"/>
            <wp:effectExtent l="0" t="0" r="3810" b="0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bookmarkEnd w:id="0"/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1、SQL练习题（1）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1）、</w:t>
      </w:r>
      <w:r>
        <w:rPr>
          <w:rFonts w:hint="eastAsia"/>
        </w:rPr>
        <w:t>查询累积销量排名第二的商品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查询订单明细表</w:t>
      </w:r>
      <w:r>
        <w:rPr>
          <w:rFonts w:ascii="Times New Roman" w:hAnsi="Times New Roman"/>
          <w:lang w:val="en-US"/>
        </w:rPr>
        <w:t>（order_detail）</w:t>
      </w:r>
      <w:r>
        <w:rPr>
          <w:rFonts w:ascii="Times New Roman" w:hAnsi="Times New Roman"/>
        </w:rPr>
        <w:t>中销量</w:t>
      </w:r>
      <w:r>
        <w:rPr>
          <w:rFonts w:ascii="Times New Roman" w:hAnsi="Times New Roman"/>
          <w:lang w:val="en-US"/>
        </w:rPr>
        <w:t>（</w:t>
      </w:r>
      <w:r>
        <w:rPr>
          <w:rFonts w:ascii="Times New Roman" w:hAnsi="Times New Roman"/>
        </w:rPr>
        <w:t>下单件数</w:t>
      </w:r>
      <w:r>
        <w:rPr>
          <w:rFonts w:ascii="Times New Roman" w:hAnsi="Times New Roman"/>
          <w:lang w:val="en-US"/>
        </w:rPr>
        <w:t>）</w:t>
      </w:r>
      <w:r>
        <w:rPr>
          <w:rFonts w:ascii="Times New Roman" w:hAnsi="Times New Roman"/>
        </w:rPr>
        <w:t>排名第二的商品</w:t>
      </w:r>
      <w:r>
        <w:rPr>
          <w:rFonts w:ascii="Times New Roman" w:hAnsi="Times New Roman"/>
          <w:lang w:val="en-US"/>
        </w:rPr>
        <w:t>id，</w:t>
      </w:r>
      <w:r>
        <w:rPr>
          <w:rFonts w:ascii="Times New Roman" w:hAnsi="Times New Roman"/>
        </w:rPr>
        <w:t>如果不存在返回</w:t>
      </w:r>
      <w:r>
        <w:rPr>
          <w:rFonts w:ascii="Times New Roman" w:hAnsi="Times New Roman"/>
          <w:lang w:val="en-US"/>
        </w:rPr>
        <w:t>null，</w:t>
      </w:r>
      <w:r>
        <w:rPr>
          <w:rFonts w:ascii="Times New Roman" w:hAnsi="Times New Roman"/>
        </w:rPr>
        <w:t>如果存在多个排名第二的商品则需要全部返回。期望结果如下</w:t>
      </w:r>
      <w:r>
        <w:rPr>
          <w:rFonts w:ascii="Times New Roman" w:hAnsi="Times New Roman"/>
          <w:lang w:val="en-US"/>
        </w:rPr>
        <w:t>：</w:t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330190" cy="573405"/>
            <wp:effectExtent l="0" t="0" r="3810" b="10795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2）、查询至少连续三天下单的用户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查询订单信息表(</w:t>
      </w:r>
      <w:r>
        <w:rPr>
          <w:rFonts w:ascii="Times New Roman" w:hAnsi="Times New Roman"/>
        </w:rPr>
        <w:t>order_info)</w:t>
      </w:r>
      <w:r>
        <w:rPr>
          <w:rFonts w:hint="eastAsia" w:ascii="Times New Roman" w:hAnsi="Times New Roman"/>
        </w:rPr>
        <w:t>中最少连续3天下单的用户id，期望结果如下：</w:t>
      </w:r>
    </w:p>
    <w:p>
      <w:pPr>
        <w:jc w:val="center"/>
      </w:pPr>
      <w:r>
        <w:drawing>
          <wp:inline distT="0" distB="0" distL="114300" distR="114300">
            <wp:extent cx="5294630" cy="514350"/>
            <wp:effectExtent l="0" t="0" r="1270" b="6350"/>
            <wp:docPr id="6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3）、查询各品类销售商品的种类数及销量最高的商品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从订单明细表(</w:t>
      </w:r>
      <w:r>
        <w:rPr>
          <w:rFonts w:ascii="Times New Roman" w:hAnsi="Times New Roman"/>
        </w:rPr>
        <w:t>order_detail)</w:t>
      </w:r>
      <w:r>
        <w:rPr>
          <w:rFonts w:hint="eastAsia" w:ascii="Times New Roman" w:hAnsi="Times New Roman"/>
        </w:rPr>
        <w:t>统计各品类销售出的商品种类数及累积销量最好的商品，期望结果如下：</w:t>
      </w:r>
    </w:p>
    <w:p>
      <w:r>
        <w:drawing>
          <wp:inline distT="0" distB="0" distL="114300" distR="114300">
            <wp:extent cx="5886450" cy="1175385"/>
            <wp:effectExtent l="0" t="0" r="6350" b="5715"/>
            <wp:docPr id="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4）、查询用户的累计消费金额及VIP等级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从订单信息表(</w:t>
      </w:r>
      <w:r>
        <w:rPr>
          <w:rFonts w:ascii="Times New Roman" w:hAnsi="Times New Roman"/>
        </w:rPr>
        <w:t>order_info)</w:t>
      </w:r>
      <w:r>
        <w:rPr>
          <w:rFonts w:hint="eastAsia" w:ascii="Times New Roman" w:hAnsi="Times New Roman"/>
        </w:rPr>
        <w:t>中统计每个用户截止其每个下单日期的累积消费金额，以及每个用户在其每个下单日期的VIP等级。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用户vip等级根据累积消费金额计算，计算规则如下：设累积消费总额为</w:t>
      </w:r>
      <w:r>
        <w:rPr>
          <w:rFonts w:ascii="Times New Roman" w:hAnsi="Times New Roman"/>
        </w:rPr>
        <w:t>X</w:t>
      </w:r>
      <w:r>
        <w:rPr>
          <w:rFonts w:hint="eastAsia" w:ascii="Times New Roman" w:hAnsi="Times New Roman"/>
        </w:rPr>
        <w:t>，</w:t>
      </w:r>
    </w:p>
    <w:p>
      <w:pPr>
        <w:pStyle w:val="133"/>
        <w:numPr>
          <w:ilvl w:val="0"/>
          <w:numId w:val="2"/>
        </w:numPr>
        <w:shd w:val="clear" w:fill="DEEBF6" w:themeFill="accent5" w:themeFillTint="32"/>
        <w:ind w:left="420" w:leftChars="0" w:hanging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若0</w:t>
      </w:r>
      <w:r>
        <w:rPr>
          <w:rFonts w:ascii="Times New Roman" w:hAnsi="Times New Roman"/>
        </w:rPr>
        <w:t>=&lt;X&lt;10000,</w:t>
      </w:r>
      <w:r>
        <w:rPr>
          <w:rFonts w:hint="eastAsia" w:ascii="Times New Roman" w:hAnsi="Times New Roman"/>
        </w:rPr>
        <w:t>则vip等级为普通会员</w:t>
      </w:r>
    </w:p>
    <w:p>
      <w:pPr>
        <w:pStyle w:val="133"/>
        <w:numPr>
          <w:ilvl w:val="0"/>
          <w:numId w:val="2"/>
        </w:numPr>
        <w:shd w:val="clear" w:fill="DEEBF6" w:themeFill="accent5" w:themeFillTint="32"/>
        <w:ind w:left="420" w:leftChars="0" w:hanging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若1</w:t>
      </w:r>
      <w:r>
        <w:rPr>
          <w:rFonts w:ascii="Times New Roman" w:hAnsi="Times New Roman"/>
        </w:rPr>
        <w:t>0000&lt;=X&lt;30000,</w:t>
      </w:r>
      <w:r>
        <w:rPr>
          <w:rFonts w:hint="eastAsia" w:ascii="Times New Roman" w:hAnsi="Times New Roman"/>
        </w:rPr>
        <w:t>则vip等级为青铜会员</w:t>
      </w:r>
    </w:p>
    <w:p>
      <w:pPr>
        <w:pStyle w:val="133"/>
        <w:numPr>
          <w:ilvl w:val="0"/>
          <w:numId w:val="2"/>
        </w:numPr>
        <w:shd w:val="clear" w:fill="DEEBF6" w:themeFill="accent5" w:themeFillTint="32"/>
        <w:ind w:left="420" w:leftChars="0" w:hanging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若3</w:t>
      </w:r>
      <w:r>
        <w:rPr>
          <w:rFonts w:ascii="Times New Roman" w:hAnsi="Times New Roman"/>
        </w:rPr>
        <w:t>0000&lt;=X&lt;50000,</w:t>
      </w:r>
      <w:r>
        <w:rPr>
          <w:rFonts w:hint="eastAsia" w:ascii="Times New Roman" w:hAnsi="Times New Roman"/>
        </w:rPr>
        <w:t>则vip等级为白银会员</w:t>
      </w:r>
    </w:p>
    <w:p>
      <w:pPr>
        <w:pStyle w:val="133"/>
        <w:numPr>
          <w:ilvl w:val="0"/>
          <w:numId w:val="2"/>
        </w:numPr>
        <w:shd w:val="clear" w:fill="DEEBF6" w:themeFill="accent5" w:themeFillTint="32"/>
        <w:ind w:left="420" w:leftChars="0" w:hanging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若</w:t>
      </w:r>
      <w:r>
        <w:rPr>
          <w:rFonts w:ascii="Times New Roman" w:hAnsi="Times New Roman"/>
        </w:rPr>
        <w:t>50000&lt;=X&lt;80000,</w:t>
      </w:r>
      <w:r>
        <w:rPr>
          <w:rFonts w:hint="eastAsia" w:ascii="Times New Roman" w:hAnsi="Times New Roman"/>
        </w:rPr>
        <w:t>则vip为黄金会员</w:t>
      </w:r>
    </w:p>
    <w:p>
      <w:pPr>
        <w:pStyle w:val="133"/>
        <w:numPr>
          <w:ilvl w:val="0"/>
          <w:numId w:val="2"/>
        </w:numPr>
        <w:shd w:val="clear" w:fill="DEEBF6" w:themeFill="accent5" w:themeFillTint="32"/>
        <w:ind w:left="420" w:leftChars="0" w:hanging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若8</w:t>
      </w:r>
      <w:r>
        <w:rPr>
          <w:rFonts w:ascii="Times New Roman" w:hAnsi="Times New Roman"/>
        </w:rPr>
        <w:t>0000&lt;=X&lt;100000,</w:t>
      </w:r>
      <w:r>
        <w:rPr>
          <w:rFonts w:hint="eastAsia" w:ascii="Times New Roman" w:hAnsi="Times New Roman"/>
        </w:rPr>
        <w:t>则vip等级为白金会员</w:t>
      </w:r>
    </w:p>
    <w:p>
      <w:pPr>
        <w:pStyle w:val="133"/>
        <w:numPr>
          <w:ilvl w:val="0"/>
          <w:numId w:val="2"/>
        </w:numPr>
        <w:shd w:val="clear" w:fill="DEEBF6" w:themeFill="accent5" w:themeFillTint="32"/>
        <w:ind w:left="420" w:leftChars="0" w:hanging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若X</w:t>
      </w:r>
      <w:r>
        <w:rPr>
          <w:rFonts w:ascii="Times New Roman" w:hAnsi="Times New Roman"/>
        </w:rPr>
        <w:t>&gt;=100000,</w:t>
      </w:r>
      <w:r>
        <w:rPr>
          <w:rFonts w:hint="eastAsia" w:ascii="Times New Roman" w:hAnsi="Times New Roman"/>
        </w:rPr>
        <w:t>则vip等级为钻石会员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期望结果如下：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184775" cy="4785360"/>
            <wp:effectExtent l="0" t="0" r="9525" b="2540"/>
            <wp:docPr id="6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5）、查询首次下单后第二天连续下单的用户比率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从订单信息表(order</w:t>
      </w:r>
      <w:r>
        <w:rPr>
          <w:rFonts w:ascii="Times New Roman" w:hAnsi="Times New Roman"/>
        </w:rPr>
        <w:t>_info</w:t>
      </w:r>
      <w:r>
        <w:rPr>
          <w:rFonts w:hint="eastAsia" w:ascii="Times New Roman" w:hAnsi="Times New Roman"/>
        </w:rPr>
        <w:t>)中查询首次下单后第二天仍然下单的用户占所有下单用户的比例，结果保留一位小数，使用百分数显示，期望结果如下：</w:t>
      </w:r>
    </w:p>
    <w:p>
      <w:pPr>
        <w:jc w:val="center"/>
      </w:pPr>
      <w:r>
        <w:drawing>
          <wp:inline distT="0" distB="0" distL="114300" distR="114300">
            <wp:extent cx="5382895" cy="596265"/>
            <wp:effectExtent l="0" t="0" r="1905" b="635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2、SQL练习题（2）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3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1）、每个商品销售首年的年份、销售数量和销售金额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从订单明细表(order</w:t>
      </w:r>
      <w:r>
        <w:rPr>
          <w:rFonts w:ascii="Times New Roman" w:hAnsi="Times New Roman"/>
        </w:rPr>
        <w:t>_detail)</w:t>
      </w:r>
      <w:r>
        <w:rPr>
          <w:rFonts w:hint="eastAsia" w:ascii="Times New Roman" w:hAnsi="Times New Roman"/>
        </w:rPr>
        <w:t>统计每个商品销售首年的年份，销售数量和销售总额。</w:t>
      </w:r>
    </w:p>
    <w:p>
      <w:pPr>
        <w:pStyle w:val="133"/>
        <w:rPr>
          <w:rFonts w:ascii="Times New Roman" w:hAnsi="Times New Roman"/>
        </w:rPr>
      </w:pPr>
      <w:r>
        <w:rPr>
          <w:rFonts w:hint="eastAsia" w:ascii="Times New Roman" w:hAnsi="Times New Roman"/>
        </w:rPr>
        <w:t>期望结果如下：</w:t>
      </w:r>
    </w:p>
    <w:p>
      <w:pPr>
        <w:jc w:val="center"/>
      </w:pPr>
      <w:r>
        <w:drawing>
          <wp:inline distT="0" distB="0" distL="114300" distR="114300">
            <wp:extent cx="5122545" cy="3621405"/>
            <wp:effectExtent l="0" t="0" r="8255" b="10795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2）、筛选去年总销量小于100的商品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从订单明细表</w:t>
      </w:r>
      <w:r>
        <w:rPr>
          <w:rFonts w:ascii="Times New Roman" w:hAnsi="Times New Roman"/>
        </w:rPr>
        <w:t>(order_detail)</w:t>
      </w:r>
      <w:r>
        <w:rPr>
          <w:rFonts w:hint="eastAsia" w:ascii="Times New Roman" w:hAnsi="Times New Roman"/>
        </w:rPr>
        <w:t>中筛选出去年总销量小于1</w:t>
      </w:r>
      <w:r>
        <w:rPr>
          <w:rFonts w:ascii="Times New Roman" w:hAnsi="Times New Roman"/>
        </w:rPr>
        <w:t>00</w:t>
      </w:r>
      <w:r>
        <w:rPr>
          <w:rFonts w:hint="eastAsia" w:ascii="Times New Roman" w:hAnsi="Times New Roman"/>
        </w:rPr>
        <w:t>的商品及其销量，假设今天的日期是2022-01-10，不考虑上架时间小于一个月的商品，期望结果如下：</w:t>
      </w:r>
    </w:p>
    <w:p>
      <w:pPr>
        <w:jc w:val="center"/>
      </w:pPr>
      <w:r>
        <w:drawing>
          <wp:inline distT="0" distB="0" distL="114300" distR="114300">
            <wp:extent cx="5114290" cy="1584325"/>
            <wp:effectExtent l="0" t="0" r="3810" b="3175"/>
            <wp:docPr id="6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3）、查询每日新用户数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从用户登录明细表（user</w:t>
      </w:r>
      <w:r>
        <w:rPr>
          <w:rFonts w:ascii="Times New Roman" w:hAnsi="Times New Roman"/>
        </w:rPr>
        <w:t>_login_detail</w:t>
      </w:r>
      <w:r>
        <w:rPr>
          <w:rFonts w:hint="eastAsia" w:ascii="Times New Roman" w:hAnsi="Times New Roman"/>
        </w:rPr>
        <w:t>）中查询每天的新增用户数，若一个用户在某天登录了，且在这一天之前没登录过，则任务该用户为这一天的新增用户。期望结果如下：</w:t>
      </w:r>
    </w:p>
    <w:p>
      <w:pPr>
        <w:jc w:val="center"/>
      </w:pPr>
      <w:r>
        <w:drawing>
          <wp:inline distT="0" distB="0" distL="114300" distR="114300">
            <wp:extent cx="5187315" cy="2649220"/>
            <wp:effectExtent l="0" t="0" r="6985" b="5080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4）、统计每个商品的销量最高的日期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从订单明细表（order</w:t>
      </w:r>
      <w:r>
        <w:rPr>
          <w:rFonts w:ascii="Times New Roman" w:hAnsi="Times New Roman"/>
        </w:rPr>
        <w:t>_detail</w:t>
      </w:r>
      <w:r>
        <w:rPr>
          <w:rFonts w:hint="eastAsia" w:ascii="Times New Roman" w:hAnsi="Times New Roman"/>
        </w:rPr>
        <w:t>）中统计出每种商品销售件数最多的日期及当日销量，如果有同一商品多日销量并列的情况，取其中的最小日期。期望结果如下：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135245" cy="3521075"/>
            <wp:effectExtent l="0" t="0" r="8255" b="9525"/>
            <wp:docPr id="6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</w:p>
    <w:p>
      <w:pPr>
        <w:jc w:val="both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5）、查询销售件数高于品类平均数的商品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从订单明细表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order_detail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中查询累积销售件数高于其所属品类平均数的商品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期望结果如下</w:t>
      </w:r>
      <w:r>
        <w:rPr>
          <w:rFonts w:hint="eastAsia" w:ascii="Times New Roman" w:hAnsi="Times New Roman"/>
          <w:lang w:val="en-US"/>
        </w:rPr>
        <w:t>：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317490" cy="2169795"/>
            <wp:effectExtent l="0" t="0" r="3810" b="1905"/>
            <wp:docPr id="6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3、SQL练习题（3）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3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1）、用户注册、登录、下单综合统计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从用户登录明细表（</w:t>
      </w:r>
      <w:r>
        <w:rPr>
          <w:rFonts w:ascii="Times New Roman" w:hAnsi="Times New Roman"/>
        </w:rPr>
        <w:t>user_login_detail</w:t>
      </w:r>
      <w:r>
        <w:rPr>
          <w:rFonts w:hint="eastAsia" w:ascii="Times New Roman" w:hAnsi="Times New Roman"/>
        </w:rPr>
        <w:t>）和订单信息表（order</w:t>
      </w:r>
      <w:r>
        <w:rPr>
          <w:rFonts w:ascii="Times New Roman" w:hAnsi="Times New Roman"/>
        </w:rPr>
        <w:t>_info</w:t>
      </w:r>
      <w:r>
        <w:rPr>
          <w:rFonts w:hint="eastAsia" w:ascii="Times New Roman" w:hAnsi="Times New Roman"/>
        </w:rPr>
        <w:t>）中查询每个用户的注册日期（首次登录日期）、总登录次数以及其在</w:t>
      </w:r>
      <w:r>
        <w:rPr>
          <w:rFonts w:ascii="Times New Roman" w:hAnsi="Times New Roman"/>
        </w:rPr>
        <w:t>2021</w:t>
      </w:r>
      <w:r>
        <w:rPr>
          <w:rFonts w:hint="eastAsia" w:ascii="Times New Roman" w:hAnsi="Times New Roman"/>
        </w:rPr>
        <w:t>年的登录次数、订单数和订单总额。期望结果如下：</w:t>
      </w:r>
    </w:p>
    <w:p>
      <w:pPr>
        <w:jc w:val="center"/>
      </w:pPr>
      <w:r>
        <w:drawing>
          <wp:inline distT="0" distB="0" distL="114300" distR="114300">
            <wp:extent cx="5755005" cy="2576195"/>
            <wp:effectExtent l="0" t="0" r="10795" b="1905"/>
            <wp:docPr id="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2）、查询指定日期的全部商品价格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从商品价格修改明细表</w:t>
      </w:r>
      <w:r>
        <w:rPr>
          <w:rFonts w:hint="eastAsia" w:ascii="Times New Roman" w:hAnsi="Times New Roman"/>
          <w:lang w:val="en-US"/>
        </w:rPr>
        <w:t>（sku</w:t>
      </w:r>
      <w:r>
        <w:rPr>
          <w:rFonts w:ascii="Times New Roman" w:hAnsi="Times New Roman"/>
          <w:lang w:val="en-US"/>
        </w:rPr>
        <w:t>_price_modify_detail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中查询</w:t>
      </w:r>
      <w:r>
        <w:rPr>
          <w:rFonts w:hint="eastAsia" w:ascii="Times New Roman" w:hAnsi="Times New Roman"/>
          <w:lang w:val="en-US"/>
        </w:rPr>
        <w:t>202</w:t>
      </w:r>
      <w:r>
        <w:rPr>
          <w:rFonts w:ascii="Times New Roman" w:hAnsi="Times New Roman"/>
          <w:lang w:val="en-US"/>
        </w:rPr>
        <w:t>1</w:t>
      </w:r>
      <w:r>
        <w:rPr>
          <w:rFonts w:hint="eastAsia" w:ascii="Times New Roman" w:hAnsi="Times New Roman"/>
          <w:lang w:val="en-US"/>
        </w:rPr>
        <w:t>-</w:t>
      </w:r>
      <w:r>
        <w:rPr>
          <w:rFonts w:ascii="Times New Roman" w:hAnsi="Times New Roman"/>
          <w:lang w:val="en-US"/>
        </w:rPr>
        <w:t>10</w:t>
      </w:r>
      <w:r>
        <w:rPr>
          <w:rFonts w:hint="eastAsia" w:ascii="Times New Roman" w:hAnsi="Times New Roman"/>
          <w:lang w:val="en-US"/>
        </w:rPr>
        <w:t>-</w:t>
      </w:r>
      <w:r>
        <w:rPr>
          <w:rFonts w:ascii="Times New Roman" w:hAnsi="Times New Roman"/>
          <w:lang w:val="en-US"/>
        </w:rPr>
        <w:t>01</w:t>
      </w:r>
      <w:r>
        <w:rPr>
          <w:rFonts w:hint="eastAsia" w:ascii="Times New Roman" w:hAnsi="Times New Roman"/>
        </w:rPr>
        <w:t>的全部商品的价格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假设所有商品初始价格默认都是</w:t>
      </w:r>
      <w:r>
        <w:rPr>
          <w:rFonts w:hint="eastAsia" w:ascii="Times New Roman" w:hAnsi="Times New Roman"/>
          <w:lang w:val="en-US"/>
        </w:rPr>
        <w:t>99</w:t>
      </w:r>
      <w:r>
        <w:rPr>
          <w:rFonts w:hint="eastAsia" w:ascii="Times New Roman" w:hAnsi="Times New Roman"/>
        </w:rPr>
        <w:t>。期望结果如下</w:t>
      </w:r>
      <w:r>
        <w:rPr>
          <w:rFonts w:hint="eastAsia" w:ascii="Times New Roman" w:hAnsi="Times New Roman"/>
          <w:lang w:val="en-US"/>
        </w:rPr>
        <w:t>：</w:t>
      </w:r>
    </w:p>
    <w:p>
      <w:pPr>
        <w:jc w:val="center"/>
      </w:pPr>
      <w:r>
        <w:drawing>
          <wp:inline distT="0" distB="0" distL="114300" distR="114300">
            <wp:extent cx="5031740" cy="3457575"/>
            <wp:effectExtent l="0" t="0" r="10160" b="9525"/>
            <wp:docPr id="7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3）、即时订单比例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订单配送中，如果期望配送日期和下单日期相同，称为即时订单，如果期望配送日期和下单日期不同，称为计划订单。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请从配送信息表（delivery</w:t>
      </w:r>
      <w:r>
        <w:rPr>
          <w:rFonts w:ascii="Times New Roman" w:hAnsi="Times New Roman"/>
        </w:rPr>
        <w:t>_info</w:t>
      </w:r>
      <w:r>
        <w:rPr>
          <w:rFonts w:hint="eastAsia" w:ascii="Times New Roman" w:hAnsi="Times New Roman"/>
        </w:rPr>
        <w:t>）中求出每个用户的首单（用户的第一个订单）中即时订单的比例，保留两位小数，以小数形式显示。期望结果如下：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416550" cy="598170"/>
            <wp:effectExtent l="0" t="0" r="6350" b="11430"/>
            <wp:docPr id="7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4）、向用户推荐朋友收藏的商品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现需要请向所有用户推荐其朋友收藏但是用户自己未收藏的商品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请从好友关系表</w:t>
      </w:r>
      <w:r>
        <w:rPr>
          <w:rFonts w:hint="eastAsia" w:ascii="Times New Roman" w:hAnsi="Times New Roman"/>
          <w:lang w:val="en-US"/>
        </w:rPr>
        <w:t>（friendship</w:t>
      </w:r>
      <w:r>
        <w:rPr>
          <w:rFonts w:ascii="Times New Roman" w:hAnsi="Times New Roman"/>
          <w:lang w:val="en-US"/>
        </w:rPr>
        <w:t>_info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和收藏表</w:t>
      </w:r>
      <w:r>
        <w:rPr>
          <w:rFonts w:hint="eastAsia" w:ascii="Times New Roman" w:hAnsi="Times New Roman"/>
          <w:lang w:val="en-US"/>
        </w:rPr>
        <w:t>（favor</w:t>
      </w:r>
      <w:r>
        <w:rPr>
          <w:rFonts w:ascii="Times New Roman" w:hAnsi="Times New Roman"/>
          <w:lang w:val="en-US"/>
        </w:rPr>
        <w:t>_info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中查询出应向哪位用户推荐哪些商品。期望结果如下</w:t>
      </w:r>
      <w:r>
        <w:rPr>
          <w:rFonts w:hint="eastAsia" w:ascii="Times New Roman" w:hAnsi="Times New Roman"/>
          <w:lang w:val="en-US"/>
        </w:rPr>
        <w:t>：</w:t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4784725" cy="1986915"/>
            <wp:effectExtent l="0" t="0" r="3175" b="6985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eastAsia="zh-CN"/>
        </w:rPr>
        <w:br w:type="page"/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5）、查询所有用户的连续登录两天及以上的日期区间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从登录明细表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user_login_detail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中查询出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所有用户的连续登录两天及以上的日期区间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以登录时间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login_ts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为准。期望结果如下</w:t>
      </w:r>
      <w:r>
        <w:rPr>
          <w:rFonts w:hint="eastAsia" w:ascii="Times New Roman" w:hAnsi="Times New Roman"/>
          <w:lang w:val="en-US"/>
        </w:rPr>
        <w:t>：</w:t>
      </w:r>
    </w:p>
    <w:p>
      <w:pPr>
        <w:jc w:val="center"/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4953635" cy="1308735"/>
            <wp:effectExtent l="0" t="0" r="12065" b="12065"/>
            <wp:docPr id="7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r>
        <w:rPr>
          <w:rFonts w:hint="eastAsia" w:ascii="Arial" w:hAnsi="Arial" w:cstheme="minorBidi"/>
          <w:sz w:val="32"/>
          <w:szCs w:val="24"/>
          <w:lang w:val="en-US" w:eastAsia="zh-CN"/>
        </w:rPr>
        <w:t>4、SQL练习题（4）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3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1）、男性和女性每日的购物总金额统计</w:t>
      </w:r>
    </w:p>
    <w:p>
      <w:pPr>
        <w:pStyle w:val="133"/>
        <w:ind w:firstLine="420" w:firstLineChars="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从订单信息表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order_</w:t>
      </w:r>
      <w:r>
        <w:rPr>
          <w:rFonts w:hint="eastAsia" w:ascii="Times New Roman" w:hAnsi="Times New Roman"/>
          <w:lang w:val="en-US"/>
        </w:rPr>
        <w:t>info）</w:t>
      </w:r>
      <w:r>
        <w:rPr>
          <w:rFonts w:hint="eastAsia" w:ascii="Times New Roman" w:hAnsi="Times New Roman"/>
        </w:rPr>
        <w:t>和用户信息表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user_info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分别统计每天男性和女性用户的订单总金额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如果当天男性或者女性没有购物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则统计结果为</w:t>
      </w:r>
      <w:r>
        <w:rPr>
          <w:rFonts w:hint="eastAsia" w:ascii="Times New Roman" w:hAnsi="Times New Roman"/>
          <w:lang w:val="en-US"/>
        </w:rPr>
        <w:t>0</w:t>
      </w:r>
      <w:r>
        <w:rPr>
          <w:rFonts w:hint="eastAsia" w:ascii="Times New Roman" w:hAnsi="Times New Roman"/>
        </w:rPr>
        <w:t>。期望结果如下：</w:t>
      </w:r>
    </w:p>
    <w:p>
      <w:pPr>
        <w:pStyle w:val="133"/>
        <w:ind w:left="0" w:leftChars="0" w:firstLine="0" w:firstLineChars="0"/>
        <w:jc w:val="center"/>
      </w:pPr>
      <w:r>
        <w:drawing>
          <wp:inline distT="0" distB="0" distL="114300" distR="114300">
            <wp:extent cx="4798695" cy="3348355"/>
            <wp:effectExtent l="0" t="0" r="1905" b="4445"/>
            <wp:docPr id="7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3"/>
        <w:ind w:left="0" w:leftChars="0" w:firstLine="0" w:firstLineChars="0"/>
        <w:jc w:val="both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2）、订单金额趋势分析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查询截止每天的最近</w:t>
      </w:r>
      <w:r>
        <w:rPr>
          <w:rFonts w:ascii="Times New Roman" w:hAnsi="Times New Roman"/>
          <w:lang w:val="en-US"/>
        </w:rPr>
        <w:t>3</w:t>
      </w:r>
      <w:r>
        <w:rPr>
          <w:rFonts w:hint="eastAsia" w:ascii="Times New Roman" w:hAnsi="Times New Roman"/>
        </w:rPr>
        <w:t>天内的订单金额总和以及订单金额日平均值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保留两位小数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四舍五入。期望结果如下：</w:t>
      </w:r>
    </w:p>
    <w:p>
      <w:pPr>
        <w:pStyle w:val="133"/>
        <w:ind w:left="0" w:leftChars="0" w:firstLine="0" w:firstLineChars="0"/>
        <w:jc w:val="center"/>
        <w:rPr>
          <w:rFonts w:hint="eastAsia" w:ascii="Times New Roman" w:hAnsi="Times New Roman"/>
          <w:lang w:eastAsia="zh-CN"/>
        </w:rPr>
      </w:pPr>
      <w:r>
        <w:drawing>
          <wp:inline distT="0" distB="0" distL="114300" distR="114300">
            <wp:extent cx="5304155" cy="3861435"/>
            <wp:effectExtent l="0" t="0" r="4445" b="12065"/>
            <wp:docPr id="7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3）、购买过商品1和商品2但是没有购买商品3的顾客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从订单明细表</w:t>
      </w:r>
      <w:r>
        <w:rPr>
          <w:rFonts w:ascii="Times New Roman" w:hAnsi="Times New Roman"/>
        </w:rPr>
        <w:t>(order_detail)</w:t>
      </w:r>
      <w:r>
        <w:rPr>
          <w:rFonts w:hint="eastAsia" w:ascii="Times New Roman" w:hAnsi="Times New Roman"/>
        </w:rPr>
        <w:t>中查询出所有购买过商品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和商品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，但是没有购买过商品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的用户，期望结果如下：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048885" cy="819785"/>
            <wp:effectExtent l="0" t="0" r="5715" b="5715"/>
            <wp:docPr id="7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4）、统计每日商品1和商品2销量的差值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从订单明细表</w:t>
      </w:r>
      <w:r>
        <w:rPr>
          <w:rFonts w:hint="eastAsia" w:ascii="Times New Roman" w:hAnsi="Times New Roman"/>
          <w:lang w:val="en-US"/>
        </w:rPr>
        <w:t>（order</w:t>
      </w:r>
      <w:r>
        <w:rPr>
          <w:rFonts w:ascii="Times New Roman" w:hAnsi="Times New Roman"/>
          <w:lang w:val="en-US"/>
        </w:rPr>
        <w:t>_detail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中统计每天商品</w:t>
      </w:r>
      <w:r>
        <w:rPr>
          <w:rFonts w:hint="eastAsia" w:ascii="Times New Roman" w:hAnsi="Times New Roman"/>
          <w:lang w:val="en-US"/>
        </w:rPr>
        <w:t>1</w:t>
      </w:r>
      <w:r>
        <w:rPr>
          <w:rFonts w:hint="eastAsia" w:ascii="Times New Roman" w:hAnsi="Times New Roman"/>
        </w:rPr>
        <w:t>和商品</w:t>
      </w:r>
      <w:r>
        <w:rPr>
          <w:rFonts w:hint="eastAsia" w:ascii="Times New Roman" w:hAnsi="Times New Roman"/>
          <w:lang w:val="en-US"/>
        </w:rPr>
        <w:t>2</w:t>
      </w:r>
      <w:r>
        <w:rPr>
          <w:rFonts w:hint="eastAsia" w:ascii="Times New Roman" w:hAnsi="Times New Roman"/>
        </w:rPr>
        <w:t>销量</w:t>
      </w:r>
      <w:r>
        <w:rPr>
          <w:rFonts w:hint="eastAsia" w:ascii="Times New Roman" w:hAnsi="Times New Roman"/>
          <w:lang w:val="en-US"/>
        </w:rPr>
        <w:t>（</w:t>
      </w:r>
      <w:r>
        <w:rPr>
          <w:rFonts w:hint="eastAsia" w:ascii="Times New Roman" w:hAnsi="Times New Roman"/>
        </w:rPr>
        <w:t>件数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的差值</w:t>
      </w:r>
      <w:r>
        <w:rPr>
          <w:rFonts w:hint="eastAsia" w:ascii="Times New Roman" w:hAnsi="Times New Roman"/>
          <w:lang w:val="en-US"/>
        </w:rPr>
        <w:t>（</w:t>
      </w:r>
      <w:r>
        <w:rPr>
          <w:rFonts w:hint="eastAsia" w:ascii="Times New Roman" w:hAnsi="Times New Roman"/>
        </w:rPr>
        <w:t>商品</w:t>
      </w:r>
      <w:r>
        <w:rPr>
          <w:rFonts w:hint="eastAsia" w:ascii="Times New Roman" w:hAnsi="Times New Roman"/>
          <w:lang w:val="en-US"/>
        </w:rPr>
        <w:t>1</w:t>
      </w:r>
      <w:r>
        <w:rPr>
          <w:rFonts w:hint="eastAsia" w:ascii="Times New Roman" w:hAnsi="Times New Roman"/>
        </w:rPr>
        <w:t>销量</w:t>
      </w:r>
      <w:r>
        <w:rPr>
          <w:rFonts w:hint="eastAsia" w:ascii="Times New Roman" w:hAnsi="Times New Roman"/>
          <w:lang w:val="en-US"/>
        </w:rPr>
        <w:t>-</w:t>
      </w:r>
      <w:r>
        <w:rPr>
          <w:rFonts w:hint="eastAsia" w:ascii="Times New Roman" w:hAnsi="Times New Roman"/>
        </w:rPr>
        <w:t>商品</w:t>
      </w:r>
      <w:r>
        <w:rPr>
          <w:rFonts w:hint="eastAsia" w:ascii="Times New Roman" w:hAnsi="Times New Roman"/>
          <w:lang w:val="en-US"/>
        </w:rPr>
        <w:t>2</w:t>
      </w:r>
      <w:r>
        <w:rPr>
          <w:rFonts w:hint="eastAsia" w:ascii="Times New Roman" w:hAnsi="Times New Roman"/>
        </w:rPr>
        <w:t>销量</w:t>
      </w:r>
      <w:r>
        <w:rPr>
          <w:rFonts w:hint="eastAsia" w:ascii="Times New Roman" w:hAnsi="Times New Roman"/>
          <w:lang w:val="en-US"/>
        </w:rPr>
        <w:t>），</w:t>
      </w:r>
      <w:r>
        <w:rPr>
          <w:rFonts w:hint="eastAsia" w:ascii="Times New Roman" w:hAnsi="Times New Roman"/>
        </w:rPr>
        <w:t>期望结果如下</w:t>
      </w:r>
      <w:r>
        <w:rPr>
          <w:rFonts w:hint="eastAsia" w:ascii="Times New Roman" w:hAnsi="Times New Roman"/>
          <w:lang w:val="en-US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00065" cy="2858135"/>
            <wp:effectExtent l="0" t="0" r="635" b="12065"/>
            <wp:docPr id="7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5）、查询出每个用户的最近三笔订单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从订单信息表</w:t>
      </w:r>
      <w:r>
        <w:rPr>
          <w:rFonts w:hint="eastAsia" w:ascii="Times New Roman" w:hAnsi="Times New Roman"/>
          <w:lang w:val="en-US"/>
        </w:rPr>
        <w:t>（order</w:t>
      </w:r>
      <w:r>
        <w:rPr>
          <w:rFonts w:ascii="Times New Roman" w:hAnsi="Times New Roman"/>
          <w:lang w:val="en-US"/>
        </w:rPr>
        <w:t>_info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中查询出每个用户的最近三笔订单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期望结果如下</w:t>
      </w:r>
      <w:r>
        <w:rPr>
          <w:rFonts w:hint="eastAsia" w:ascii="Times New Roman" w:hAnsi="Times New Roman"/>
          <w:lang w:val="en-US"/>
        </w:rPr>
        <w:t>：</w:t>
      </w:r>
    </w:p>
    <w:p>
      <w:pPr>
        <w:jc w:val="center"/>
      </w:pPr>
      <w:r>
        <w:drawing>
          <wp:inline distT="0" distB="0" distL="114300" distR="114300">
            <wp:extent cx="5228590" cy="2957830"/>
            <wp:effectExtent l="0" t="0" r="3810" b="1270"/>
            <wp:docPr id="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ind w:leftChars="0"/>
        <w:rPr>
          <w:rFonts w:hint="eastAsia" w:ascii="Arial" w:hAnsi="Arial" w:cstheme="minorBidi"/>
          <w:sz w:val="32"/>
          <w:szCs w:val="24"/>
          <w:lang w:val="en-US" w:eastAsia="zh-CN"/>
        </w:rPr>
      </w:pPr>
      <w:bookmarkStart w:id="1" w:name="_GoBack"/>
      <w:bookmarkEnd w:id="1"/>
      <w:r>
        <w:rPr>
          <w:rFonts w:hint="eastAsia" w:ascii="Arial" w:hAnsi="Arial" w:cstheme="minorBidi"/>
          <w:sz w:val="32"/>
          <w:szCs w:val="24"/>
          <w:lang w:val="en-US" w:eastAsia="zh-CN"/>
        </w:rPr>
        <w:t>5、SQL练习题（5）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1870" cy="2496820"/>
            <wp:effectExtent l="0" t="0" r="11430" b="5080"/>
            <wp:docPr id="4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rcRect t="726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1）、查询每个用户登录日期的最大空档期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从登录明细表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user_login_detail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中查询每个用户两个登录日期</w:t>
      </w:r>
      <w:r>
        <w:rPr>
          <w:rFonts w:hint="eastAsia" w:ascii="Times New Roman" w:hAnsi="Times New Roman"/>
          <w:lang w:val="en-US"/>
        </w:rPr>
        <w:t>（</w:t>
      </w:r>
      <w:r>
        <w:rPr>
          <w:rFonts w:hint="eastAsia" w:ascii="Times New Roman" w:hAnsi="Times New Roman"/>
        </w:rPr>
        <w:t>以</w:t>
      </w:r>
      <w:r>
        <w:rPr>
          <w:rFonts w:hint="eastAsia" w:ascii="Times New Roman" w:hAnsi="Times New Roman"/>
          <w:lang w:val="en-US"/>
        </w:rPr>
        <w:t>login</w:t>
      </w:r>
      <w:r>
        <w:rPr>
          <w:rFonts w:ascii="Times New Roman" w:hAnsi="Times New Roman"/>
          <w:lang w:val="en-US"/>
        </w:rPr>
        <w:t>_t</w:t>
      </w:r>
      <w:r>
        <w:rPr>
          <w:rFonts w:hint="eastAsia" w:ascii="Times New Roman" w:hAnsi="Times New Roman"/>
          <w:lang w:val="en-US"/>
        </w:rPr>
        <w:t>s</w:t>
      </w:r>
      <w:r>
        <w:rPr>
          <w:rFonts w:hint="eastAsia" w:ascii="Times New Roman" w:hAnsi="Times New Roman"/>
        </w:rPr>
        <w:t>为准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之间的最大的空档期。统计最大空档期时，用户最后一次登录至今的空档也要考虑在内，假设今天为</w:t>
      </w:r>
      <w:r>
        <w:rPr>
          <w:rFonts w:ascii="Times New Roman" w:hAnsi="Times New Roman"/>
        </w:rPr>
        <w:t>2021</w:t>
      </w:r>
      <w:r>
        <w:rPr>
          <w:rFonts w:hint="eastAsia" w:ascii="Times New Roman" w:hAnsi="Times New Roman"/>
        </w:rPr>
        <w:t>-</w:t>
      </w:r>
      <w:r>
        <w:rPr>
          <w:rFonts w:ascii="Times New Roman" w:hAnsi="Times New Roman"/>
        </w:rPr>
        <w:t>10</w:t>
      </w:r>
      <w:r>
        <w:rPr>
          <w:rFonts w:hint="eastAsia" w:ascii="Times New Roman" w:hAnsi="Times New Roman"/>
        </w:rPr>
        <w:t>-</w:t>
      </w:r>
      <w:r>
        <w:rPr>
          <w:rFonts w:ascii="Times New Roman" w:hAnsi="Times New Roman"/>
        </w:rPr>
        <w:t>10</w:t>
      </w:r>
      <w:r>
        <w:rPr>
          <w:rFonts w:hint="eastAsia" w:ascii="Times New Roman" w:hAnsi="Times New Roman"/>
        </w:rPr>
        <w:t>。期望结果如下：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97805" cy="3014345"/>
            <wp:effectExtent l="0" t="0" r="10795" b="8255"/>
            <wp:docPr id="7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2）、查询相同时刻多地登陆的用户</w:t>
      </w:r>
    </w:p>
    <w:p>
      <w:pPr>
        <w:pStyle w:val="133"/>
        <w:ind w:firstLine="420" w:firstLineChars="0"/>
        <w:rPr>
          <w:rFonts w:ascii="Times New Roman" w:hAnsi="Times New Roman"/>
          <w:lang w:val="en-US"/>
        </w:rPr>
      </w:pPr>
      <w:r>
        <w:rPr>
          <w:rFonts w:hint="eastAsia" w:ascii="Times New Roman" w:hAnsi="Times New Roman"/>
        </w:rPr>
        <w:t>从登录明细表</w:t>
      </w:r>
      <w:r>
        <w:rPr>
          <w:rFonts w:hint="eastAsia"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user_login_detail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中查询在相同时刻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多地登陆</w:t>
      </w:r>
      <w:r>
        <w:rPr>
          <w:rFonts w:hint="eastAsia" w:ascii="Times New Roman" w:hAnsi="Times New Roman"/>
          <w:lang w:val="en-US"/>
        </w:rPr>
        <w:t>（ip</w:t>
      </w:r>
      <w:r>
        <w:rPr>
          <w:rFonts w:ascii="Times New Roman" w:hAnsi="Times New Roman"/>
          <w:lang w:val="en-US"/>
        </w:rPr>
        <w:t>_address</w:t>
      </w:r>
      <w:r>
        <w:rPr>
          <w:rFonts w:hint="eastAsia" w:ascii="Times New Roman" w:hAnsi="Times New Roman"/>
        </w:rPr>
        <w:t>不同</w:t>
      </w:r>
      <w:r>
        <w:rPr>
          <w:rFonts w:hint="eastAsia" w:ascii="Times New Roman" w:hAnsi="Times New Roman"/>
          <w:lang w:val="en-US"/>
        </w:rPr>
        <w:t>）</w:t>
      </w:r>
      <w:r>
        <w:rPr>
          <w:rFonts w:hint="eastAsia" w:ascii="Times New Roman" w:hAnsi="Times New Roman"/>
        </w:rPr>
        <w:t>的用户</w:t>
      </w:r>
      <w:r>
        <w:rPr>
          <w:rFonts w:hint="eastAsia" w:ascii="Times New Roman" w:hAnsi="Times New Roman"/>
          <w:lang w:val="en-US"/>
        </w:rPr>
        <w:t>，</w:t>
      </w:r>
      <w:r>
        <w:rPr>
          <w:rFonts w:hint="eastAsia" w:ascii="Times New Roman" w:hAnsi="Times New Roman"/>
        </w:rPr>
        <w:t>期望结果如下</w:t>
      </w:r>
      <w:r>
        <w:rPr>
          <w:rFonts w:hint="eastAsia" w:ascii="Times New Roman" w:hAnsi="Times New Roman"/>
          <w:lang w:val="en-US"/>
        </w:rPr>
        <w:t>：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52415" cy="1422400"/>
            <wp:effectExtent l="0" t="0" r="6985" b="0"/>
            <wp:docPr id="8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3）、销售额完成任务指标的商品</w:t>
      </w:r>
    </w:p>
    <w:p>
      <w:pPr>
        <w:pStyle w:val="133"/>
        <w:ind w:firstLine="420" w:firstLineChars="0"/>
        <w:rPr>
          <w:rFonts w:hint="eastAsia" w:ascii="Times New Roman" w:hAnsi="Times New Roman"/>
          <w:lang w:eastAsia="zh-CN"/>
        </w:rPr>
      </w:pPr>
      <w:r>
        <w:rPr>
          <w:rFonts w:hint="eastAsia" w:ascii="Times New Roman" w:hAnsi="Times New Roman"/>
        </w:rPr>
        <w:t>商家要求每个商品每个月需要售卖出一定的销售总额</w:t>
      </w:r>
      <w:r>
        <w:rPr>
          <w:rFonts w:hint="eastAsia" w:ascii="Times New Roman" w:hAnsi="Times New Roman"/>
          <w:lang w:eastAsia="zh-CN"/>
        </w:rPr>
        <w:t>，</w:t>
      </w:r>
      <w:r>
        <w:rPr>
          <w:rFonts w:hint="eastAsia" w:ascii="Times New Roman" w:hAnsi="Times New Roman"/>
        </w:rPr>
        <w:t>假设1号商品销售总额大于21000，2号商品销售总额大于10000，其余商品没有要求</w:t>
      </w:r>
      <w:r>
        <w:rPr>
          <w:rFonts w:hint="eastAsia" w:ascii="Times New Roman" w:hAnsi="Times New Roman"/>
          <w:lang w:eastAsia="zh-CN"/>
        </w:rPr>
        <w:t>。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请写出SQL从订单详情表中（order_detail）查询连续两个月销售总额大于等于任务总额的商品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结果如下：</w:t>
      </w:r>
    </w:p>
    <w:p>
      <w:pPr>
        <w:jc w:val="center"/>
      </w:pPr>
      <w:r>
        <w:drawing>
          <wp:inline distT="0" distB="0" distL="114300" distR="114300">
            <wp:extent cx="5047615" cy="563880"/>
            <wp:effectExtent l="0" t="0" r="6985" b="7620"/>
            <wp:docPr id="8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4）、根据商品销售情况进行商品分类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从订单详情表中（order_detail）对销售件数对商品进行分类，0-5000为冷门商品，5001-19999位一般商品，20000往上为热门商品，并求出不同类别商品的数量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结果如下：</w:t>
      </w:r>
    </w:p>
    <w:p>
      <w:pPr>
        <w:jc w:val="center"/>
      </w:pPr>
      <w:r>
        <w:drawing>
          <wp:inline distT="0" distB="0" distL="114300" distR="114300">
            <wp:extent cx="5049520" cy="1043940"/>
            <wp:effectExtent l="0" t="0" r="5080" b="10160"/>
            <wp:docPr id="8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5）、各品类销量前三的所有商品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从订单详情表中</w:t>
      </w:r>
      <w:r>
        <w:rPr>
          <w:rFonts w:hint="eastAsia" w:ascii="Times New Roman" w:hAnsi="Times New Roman"/>
          <w:lang w:val="en-US"/>
        </w:rPr>
        <w:t>（order_detail）</w:t>
      </w:r>
      <w:r>
        <w:rPr>
          <w:rFonts w:hint="eastAsia" w:ascii="Times New Roman" w:hAnsi="Times New Roman"/>
        </w:rPr>
        <w:t>和商品</w:t>
      </w:r>
      <w:r>
        <w:rPr>
          <w:rFonts w:hint="eastAsia" w:ascii="Times New Roman" w:hAnsi="Times New Roman"/>
          <w:lang w:val="en-US"/>
        </w:rPr>
        <w:t>（sku_info）</w:t>
      </w:r>
      <w:r>
        <w:rPr>
          <w:rFonts w:hint="eastAsia" w:ascii="Times New Roman" w:hAnsi="Times New Roman"/>
        </w:rPr>
        <w:t>中查询各个品类销售数量前三的商品。如果该品类小于三个商品，则输出所有的商品销量。</w:t>
      </w:r>
    </w:p>
    <w:p>
      <w:pPr>
        <w:pStyle w:val="133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>结果如下：</w:t>
      </w:r>
    </w:p>
    <w:p>
      <w:pPr>
        <w:jc w:val="center"/>
      </w:pPr>
      <w:r>
        <w:drawing>
          <wp:inline distT="0" distB="0" distL="114300" distR="114300">
            <wp:extent cx="5452745" cy="2606675"/>
            <wp:effectExtent l="0" t="0" r="8255" b="9525"/>
            <wp:docPr id="8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930" w:right="726" w:bottom="930" w:left="726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360" w:lineRule="auto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 w:ascii="华文细黑" w:hAnsi="华文细黑" w:eastAsia="华文细黑"/>
        <w:b/>
        <w:color w:val="006600"/>
        <w:sz w:val="24"/>
        <w:szCs w:val="24"/>
        <w:lang w:val="en-US" w:eastAsia="zh-CN"/>
      </w:rPr>
    </w:pPr>
    <w:r>
      <w:drawing>
        <wp:inline distT="0" distB="0" distL="114300" distR="114300">
          <wp:extent cx="897255" cy="243205"/>
          <wp:effectExtent l="0" t="0" r="4445" b="10795"/>
          <wp:docPr id="1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243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</w:t>
    </w:r>
    <w:r>
      <w:rPr>
        <w:rFonts w:hint="eastAsia"/>
      </w:rPr>
      <w:t xml:space="preserve">  </w:t>
    </w:r>
    <w:r>
      <w:t xml:space="preserve">                          </w:t>
    </w:r>
    <w:r>
      <w:rPr>
        <w:rFonts w:hint="eastAsia"/>
        <w:lang w:val="en-US" w:eastAsia="zh-CN"/>
      </w:rPr>
      <w:t xml:space="preserve">     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Hive SQ</w:t>
    </w:r>
    <w:r>
      <w:rPr>
        <w:rFonts w:hint="eastAsia" w:ascii="华文细黑" w:hAnsi="华文细黑" w:eastAsia="华文细黑"/>
        <w:b/>
        <w:color w:val="006600"/>
        <w:sz w:val="24"/>
        <w:szCs w:val="24"/>
        <w:lang w:val="en-US" w:eastAsia="zh-CN"/>
      </w:rPr>
      <w:t>L练习题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F81F19"/>
    <w:multiLevelType w:val="singleLevel"/>
    <w:tmpl w:val="C4F81F1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3120A14D"/>
    <w:multiLevelType w:val="singleLevel"/>
    <w:tmpl w:val="3120A1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hideSpellingErrors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1792"/>
    <w:rsid w:val="00001D96"/>
    <w:rsid w:val="00001EF6"/>
    <w:rsid w:val="00001F13"/>
    <w:rsid w:val="00002556"/>
    <w:rsid w:val="000026BA"/>
    <w:rsid w:val="00002929"/>
    <w:rsid w:val="000039C4"/>
    <w:rsid w:val="00003B08"/>
    <w:rsid w:val="0000466A"/>
    <w:rsid w:val="00004704"/>
    <w:rsid w:val="00004A17"/>
    <w:rsid w:val="00005498"/>
    <w:rsid w:val="00006AB0"/>
    <w:rsid w:val="00007B7A"/>
    <w:rsid w:val="00007E4A"/>
    <w:rsid w:val="00010302"/>
    <w:rsid w:val="00010445"/>
    <w:rsid w:val="000108AA"/>
    <w:rsid w:val="000108B4"/>
    <w:rsid w:val="00010A8B"/>
    <w:rsid w:val="00011991"/>
    <w:rsid w:val="00011A30"/>
    <w:rsid w:val="00011B80"/>
    <w:rsid w:val="00011C11"/>
    <w:rsid w:val="00012065"/>
    <w:rsid w:val="0001239C"/>
    <w:rsid w:val="000135AB"/>
    <w:rsid w:val="00013C11"/>
    <w:rsid w:val="00014055"/>
    <w:rsid w:val="00014292"/>
    <w:rsid w:val="00014BA5"/>
    <w:rsid w:val="0001504B"/>
    <w:rsid w:val="00015319"/>
    <w:rsid w:val="000153C8"/>
    <w:rsid w:val="00015B8C"/>
    <w:rsid w:val="000167B7"/>
    <w:rsid w:val="00016822"/>
    <w:rsid w:val="00016E6F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CEF"/>
    <w:rsid w:val="00023D9D"/>
    <w:rsid w:val="00024172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27C26"/>
    <w:rsid w:val="00030272"/>
    <w:rsid w:val="00030645"/>
    <w:rsid w:val="00030D03"/>
    <w:rsid w:val="00030F78"/>
    <w:rsid w:val="00031231"/>
    <w:rsid w:val="00031664"/>
    <w:rsid w:val="00031AC0"/>
    <w:rsid w:val="00031C8B"/>
    <w:rsid w:val="00032475"/>
    <w:rsid w:val="00033BA3"/>
    <w:rsid w:val="00034079"/>
    <w:rsid w:val="000342E1"/>
    <w:rsid w:val="0003498A"/>
    <w:rsid w:val="00034EB9"/>
    <w:rsid w:val="0003523D"/>
    <w:rsid w:val="00035D84"/>
    <w:rsid w:val="000367EE"/>
    <w:rsid w:val="00040060"/>
    <w:rsid w:val="00040843"/>
    <w:rsid w:val="000410E3"/>
    <w:rsid w:val="00041B75"/>
    <w:rsid w:val="00041CF4"/>
    <w:rsid w:val="0004217B"/>
    <w:rsid w:val="00042846"/>
    <w:rsid w:val="000429C0"/>
    <w:rsid w:val="00042C01"/>
    <w:rsid w:val="00042D64"/>
    <w:rsid w:val="00043E0A"/>
    <w:rsid w:val="0004459D"/>
    <w:rsid w:val="00044762"/>
    <w:rsid w:val="0004574B"/>
    <w:rsid w:val="000458C1"/>
    <w:rsid w:val="00046780"/>
    <w:rsid w:val="00050214"/>
    <w:rsid w:val="000505CB"/>
    <w:rsid w:val="00050665"/>
    <w:rsid w:val="0005107A"/>
    <w:rsid w:val="00051691"/>
    <w:rsid w:val="000517EF"/>
    <w:rsid w:val="00051A04"/>
    <w:rsid w:val="000523D1"/>
    <w:rsid w:val="00052778"/>
    <w:rsid w:val="00054002"/>
    <w:rsid w:val="0005602B"/>
    <w:rsid w:val="0005609A"/>
    <w:rsid w:val="0005649E"/>
    <w:rsid w:val="00056920"/>
    <w:rsid w:val="00056ADB"/>
    <w:rsid w:val="00056E7D"/>
    <w:rsid w:val="00057F18"/>
    <w:rsid w:val="0006057D"/>
    <w:rsid w:val="00060A1B"/>
    <w:rsid w:val="00060D5F"/>
    <w:rsid w:val="00061382"/>
    <w:rsid w:val="000614B8"/>
    <w:rsid w:val="00061526"/>
    <w:rsid w:val="00061576"/>
    <w:rsid w:val="00061AED"/>
    <w:rsid w:val="00061B41"/>
    <w:rsid w:val="0006237F"/>
    <w:rsid w:val="000629C7"/>
    <w:rsid w:val="0006304B"/>
    <w:rsid w:val="00063F65"/>
    <w:rsid w:val="00064F2D"/>
    <w:rsid w:val="00065EC4"/>
    <w:rsid w:val="00066360"/>
    <w:rsid w:val="00066ECC"/>
    <w:rsid w:val="00066ED1"/>
    <w:rsid w:val="00066F62"/>
    <w:rsid w:val="000673C3"/>
    <w:rsid w:val="0006762C"/>
    <w:rsid w:val="00067B96"/>
    <w:rsid w:val="00067C26"/>
    <w:rsid w:val="00067CB2"/>
    <w:rsid w:val="00070337"/>
    <w:rsid w:val="00071B3A"/>
    <w:rsid w:val="000721DC"/>
    <w:rsid w:val="00073525"/>
    <w:rsid w:val="0007375A"/>
    <w:rsid w:val="00073FEB"/>
    <w:rsid w:val="000742BC"/>
    <w:rsid w:val="0007453B"/>
    <w:rsid w:val="0007509E"/>
    <w:rsid w:val="00076657"/>
    <w:rsid w:val="000769AF"/>
    <w:rsid w:val="00076A47"/>
    <w:rsid w:val="00081838"/>
    <w:rsid w:val="00081B01"/>
    <w:rsid w:val="000826C2"/>
    <w:rsid w:val="000828F9"/>
    <w:rsid w:val="000836FD"/>
    <w:rsid w:val="00084793"/>
    <w:rsid w:val="00084D53"/>
    <w:rsid w:val="000851B0"/>
    <w:rsid w:val="00085679"/>
    <w:rsid w:val="00085E1E"/>
    <w:rsid w:val="00086CC9"/>
    <w:rsid w:val="000873BB"/>
    <w:rsid w:val="00087B27"/>
    <w:rsid w:val="00087C0B"/>
    <w:rsid w:val="00087C46"/>
    <w:rsid w:val="00087DF9"/>
    <w:rsid w:val="000902A8"/>
    <w:rsid w:val="00090B02"/>
    <w:rsid w:val="0009123B"/>
    <w:rsid w:val="00091DE7"/>
    <w:rsid w:val="00092019"/>
    <w:rsid w:val="00092085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EB7"/>
    <w:rsid w:val="00095067"/>
    <w:rsid w:val="00095AE2"/>
    <w:rsid w:val="00096093"/>
    <w:rsid w:val="00096F06"/>
    <w:rsid w:val="00097826"/>
    <w:rsid w:val="000A0197"/>
    <w:rsid w:val="000A03B1"/>
    <w:rsid w:val="000A0D1C"/>
    <w:rsid w:val="000A2F0D"/>
    <w:rsid w:val="000A32F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6D4"/>
    <w:rsid w:val="000A6E75"/>
    <w:rsid w:val="000A7374"/>
    <w:rsid w:val="000A7BCD"/>
    <w:rsid w:val="000B19F5"/>
    <w:rsid w:val="000B1A0F"/>
    <w:rsid w:val="000B1CDD"/>
    <w:rsid w:val="000B21E2"/>
    <w:rsid w:val="000B2B7E"/>
    <w:rsid w:val="000B2E57"/>
    <w:rsid w:val="000B3175"/>
    <w:rsid w:val="000B378D"/>
    <w:rsid w:val="000B3E6B"/>
    <w:rsid w:val="000B3F4B"/>
    <w:rsid w:val="000B3FF4"/>
    <w:rsid w:val="000B44E6"/>
    <w:rsid w:val="000B4E3F"/>
    <w:rsid w:val="000B564B"/>
    <w:rsid w:val="000B5D0B"/>
    <w:rsid w:val="000B5D4C"/>
    <w:rsid w:val="000B6902"/>
    <w:rsid w:val="000B6D25"/>
    <w:rsid w:val="000B6D9D"/>
    <w:rsid w:val="000B6FD6"/>
    <w:rsid w:val="000B7137"/>
    <w:rsid w:val="000C0397"/>
    <w:rsid w:val="000C0679"/>
    <w:rsid w:val="000C08FA"/>
    <w:rsid w:val="000C0AC0"/>
    <w:rsid w:val="000C0C9F"/>
    <w:rsid w:val="000C12AF"/>
    <w:rsid w:val="000C1318"/>
    <w:rsid w:val="000C20B2"/>
    <w:rsid w:val="000C253C"/>
    <w:rsid w:val="000C2990"/>
    <w:rsid w:val="000C2B5C"/>
    <w:rsid w:val="000C38E3"/>
    <w:rsid w:val="000C597D"/>
    <w:rsid w:val="000C5BED"/>
    <w:rsid w:val="000C5EAE"/>
    <w:rsid w:val="000C68B1"/>
    <w:rsid w:val="000C7419"/>
    <w:rsid w:val="000C7BF8"/>
    <w:rsid w:val="000C7E1C"/>
    <w:rsid w:val="000D015E"/>
    <w:rsid w:val="000D09A7"/>
    <w:rsid w:val="000D0BE9"/>
    <w:rsid w:val="000D1312"/>
    <w:rsid w:val="000D17B6"/>
    <w:rsid w:val="000D2817"/>
    <w:rsid w:val="000D3376"/>
    <w:rsid w:val="000D38B4"/>
    <w:rsid w:val="000D3953"/>
    <w:rsid w:val="000D468E"/>
    <w:rsid w:val="000D4B84"/>
    <w:rsid w:val="000D626F"/>
    <w:rsid w:val="000E02F3"/>
    <w:rsid w:val="000E06FF"/>
    <w:rsid w:val="000E0A75"/>
    <w:rsid w:val="000E0BF8"/>
    <w:rsid w:val="000E0CD9"/>
    <w:rsid w:val="000E14D3"/>
    <w:rsid w:val="000E1E49"/>
    <w:rsid w:val="000E1F8F"/>
    <w:rsid w:val="000E3605"/>
    <w:rsid w:val="000E47CB"/>
    <w:rsid w:val="000E4C36"/>
    <w:rsid w:val="000E562A"/>
    <w:rsid w:val="000E66CC"/>
    <w:rsid w:val="000E7390"/>
    <w:rsid w:val="000F07AF"/>
    <w:rsid w:val="000F119C"/>
    <w:rsid w:val="000F158C"/>
    <w:rsid w:val="000F1734"/>
    <w:rsid w:val="000F2113"/>
    <w:rsid w:val="000F2B9C"/>
    <w:rsid w:val="000F2C9A"/>
    <w:rsid w:val="000F2F50"/>
    <w:rsid w:val="000F3256"/>
    <w:rsid w:val="000F4143"/>
    <w:rsid w:val="000F48DD"/>
    <w:rsid w:val="000F4BD4"/>
    <w:rsid w:val="000F588A"/>
    <w:rsid w:val="000F6355"/>
    <w:rsid w:val="000F662F"/>
    <w:rsid w:val="000F6AAD"/>
    <w:rsid w:val="000F6E55"/>
    <w:rsid w:val="000F71BA"/>
    <w:rsid w:val="000F7FE8"/>
    <w:rsid w:val="0010022E"/>
    <w:rsid w:val="0010023C"/>
    <w:rsid w:val="0010079A"/>
    <w:rsid w:val="0010115B"/>
    <w:rsid w:val="0010123E"/>
    <w:rsid w:val="001013FF"/>
    <w:rsid w:val="0010142A"/>
    <w:rsid w:val="00101A8A"/>
    <w:rsid w:val="00101DAA"/>
    <w:rsid w:val="001022DB"/>
    <w:rsid w:val="00102DB4"/>
    <w:rsid w:val="001041AB"/>
    <w:rsid w:val="001045CE"/>
    <w:rsid w:val="001046DA"/>
    <w:rsid w:val="00104E63"/>
    <w:rsid w:val="001054FA"/>
    <w:rsid w:val="00105DB0"/>
    <w:rsid w:val="0010607F"/>
    <w:rsid w:val="0010640A"/>
    <w:rsid w:val="0010690B"/>
    <w:rsid w:val="001070FB"/>
    <w:rsid w:val="00107426"/>
    <w:rsid w:val="001075CB"/>
    <w:rsid w:val="00107662"/>
    <w:rsid w:val="00107D28"/>
    <w:rsid w:val="00107FC4"/>
    <w:rsid w:val="001104AE"/>
    <w:rsid w:val="00110502"/>
    <w:rsid w:val="00110B40"/>
    <w:rsid w:val="0011276A"/>
    <w:rsid w:val="0011278B"/>
    <w:rsid w:val="00112994"/>
    <w:rsid w:val="001129AF"/>
    <w:rsid w:val="00112B75"/>
    <w:rsid w:val="00112D4B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17351"/>
    <w:rsid w:val="001200A1"/>
    <w:rsid w:val="001206B4"/>
    <w:rsid w:val="001218CB"/>
    <w:rsid w:val="0012190B"/>
    <w:rsid w:val="00121ADD"/>
    <w:rsid w:val="00121B01"/>
    <w:rsid w:val="001225C5"/>
    <w:rsid w:val="0012280A"/>
    <w:rsid w:val="00122AC3"/>
    <w:rsid w:val="001232E7"/>
    <w:rsid w:val="0012396D"/>
    <w:rsid w:val="00124712"/>
    <w:rsid w:val="00124ABC"/>
    <w:rsid w:val="00125C33"/>
    <w:rsid w:val="001266E6"/>
    <w:rsid w:val="00126DFD"/>
    <w:rsid w:val="00127176"/>
    <w:rsid w:val="001271AF"/>
    <w:rsid w:val="0012733E"/>
    <w:rsid w:val="00127EC5"/>
    <w:rsid w:val="0013161B"/>
    <w:rsid w:val="00131BB8"/>
    <w:rsid w:val="00132195"/>
    <w:rsid w:val="00132CD6"/>
    <w:rsid w:val="00132E98"/>
    <w:rsid w:val="00133904"/>
    <w:rsid w:val="00133CF3"/>
    <w:rsid w:val="00133D21"/>
    <w:rsid w:val="00134201"/>
    <w:rsid w:val="00134D6C"/>
    <w:rsid w:val="0013536C"/>
    <w:rsid w:val="00135407"/>
    <w:rsid w:val="001355A1"/>
    <w:rsid w:val="00135B02"/>
    <w:rsid w:val="00135B43"/>
    <w:rsid w:val="00135DA1"/>
    <w:rsid w:val="0013606C"/>
    <w:rsid w:val="0013610A"/>
    <w:rsid w:val="001363A7"/>
    <w:rsid w:val="001365E7"/>
    <w:rsid w:val="0013741A"/>
    <w:rsid w:val="001375A1"/>
    <w:rsid w:val="0014051C"/>
    <w:rsid w:val="00140F5B"/>
    <w:rsid w:val="00141299"/>
    <w:rsid w:val="001412D4"/>
    <w:rsid w:val="00141C90"/>
    <w:rsid w:val="00142529"/>
    <w:rsid w:val="0014352D"/>
    <w:rsid w:val="00143941"/>
    <w:rsid w:val="001450AC"/>
    <w:rsid w:val="00145314"/>
    <w:rsid w:val="00145655"/>
    <w:rsid w:val="00146877"/>
    <w:rsid w:val="00146A58"/>
    <w:rsid w:val="001477EA"/>
    <w:rsid w:val="001479E5"/>
    <w:rsid w:val="00147AB1"/>
    <w:rsid w:val="00147F64"/>
    <w:rsid w:val="00147FC0"/>
    <w:rsid w:val="00150305"/>
    <w:rsid w:val="001507CB"/>
    <w:rsid w:val="00150AF2"/>
    <w:rsid w:val="00150E85"/>
    <w:rsid w:val="00151E75"/>
    <w:rsid w:val="001525FB"/>
    <w:rsid w:val="00152702"/>
    <w:rsid w:val="00153AD6"/>
    <w:rsid w:val="00153EB5"/>
    <w:rsid w:val="00154792"/>
    <w:rsid w:val="00154AA7"/>
    <w:rsid w:val="00154DA9"/>
    <w:rsid w:val="00154E39"/>
    <w:rsid w:val="00154E3E"/>
    <w:rsid w:val="00154F92"/>
    <w:rsid w:val="0015641F"/>
    <w:rsid w:val="001564E0"/>
    <w:rsid w:val="001578D1"/>
    <w:rsid w:val="0016000A"/>
    <w:rsid w:val="0016012A"/>
    <w:rsid w:val="00160272"/>
    <w:rsid w:val="0016077C"/>
    <w:rsid w:val="00160D21"/>
    <w:rsid w:val="00161A8B"/>
    <w:rsid w:val="00161F65"/>
    <w:rsid w:val="0016215E"/>
    <w:rsid w:val="00163238"/>
    <w:rsid w:val="0016377E"/>
    <w:rsid w:val="0016486D"/>
    <w:rsid w:val="00164D5E"/>
    <w:rsid w:val="00165135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1D06"/>
    <w:rsid w:val="00172275"/>
    <w:rsid w:val="001724FB"/>
    <w:rsid w:val="0017265C"/>
    <w:rsid w:val="0017280D"/>
    <w:rsid w:val="001729C6"/>
    <w:rsid w:val="00172A27"/>
    <w:rsid w:val="00173F7D"/>
    <w:rsid w:val="0017400B"/>
    <w:rsid w:val="001745D5"/>
    <w:rsid w:val="001752AB"/>
    <w:rsid w:val="00175416"/>
    <w:rsid w:val="0017585D"/>
    <w:rsid w:val="001765AC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35BD"/>
    <w:rsid w:val="001838C8"/>
    <w:rsid w:val="00183993"/>
    <w:rsid w:val="0018466E"/>
    <w:rsid w:val="00184CDD"/>
    <w:rsid w:val="0018522E"/>
    <w:rsid w:val="0018556F"/>
    <w:rsid w:val="00185625"/>
    <w:rsid w:val="00185E0D"/>
    <w:rsid w:val="00186185"/>
    <w:rsid w:val="00186291"/>
    <w:rsid w:val="0018663C"/>
    <w:rsid w:val="00187A09"/>
    <w:rsid w:val="00187EFB"/>
    <w:rsid w:val="00187FBB"/>
    <w:rsid w:val="00190360"/>
    <w:rsid w:val="00191AC5"/>
    <w:rsid w:val="00191B47"/>
    <w:rsid w:val="0019230E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4B3D"/>
    <w:rsid w:val="0019508C"/>
    <w:rsid w:val="00195424"/>
    <w:rsid w:val="001954C5"/>
    <w:rsid w:val="00195B95"/>
    <w:rsid w:val="00196376"/>
    <w:rsid w:val="00197081"/>
    <w:rsid w:val="001978DA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00E"/>
    <w:rsid w:val="001A590D"/>
    <w:rsid w:val="001A6740"/>
    <w:rsid w:val="001A6E1F"/>
    <w:rsid w:val="001A7843"/>
    <w:rsid w:val="001A7AB9"/>
    <w:rsid w:val="001A7F0F"/>
    <w:rsid w:val="001B0A3F"/>
    <w:rsid w:val="001B12B2"/>
    <w:rsid w:val="001B1C37"/>
    <w:rsid w:val="001B1F93"/>
    <w:rsid w:val="001B29E3"/>
    <w:rsid w:val="001B2D91"/>
    <w:rsid w:val="001B31A4"/>
    <w:rsid w:val="001B3891"/>
    <w:rsid w:val="001B4504"/>
    <w:rsid w:val="001B4775"/>
    <w:rsid w:val="001B49AF"/>
    <w:rsid w:val="001B4AE5"/>
    <w:rsid w:val="001B57F9"/>
    <w:rsid w:val="001B5B98"/>
    <w:rsid w:val="001B668C"/>
    <w:rsid w:val="001B6A13"/>
    <w:rsid w:val="001B6ABE"/>
    <w:rsid w:val="001B744F"/>
    <w:rsid w:val="001B78AA"/>
    <w:rsid w:val="001B79DB"/>
    <w:rsid w:val="001B7A78"/>
    <w:rsid w:val="001B7E39"/>
    <w:rsid w:val="001C133D"/>
    <w:rsid w:val="001C18FE"/>
    <w:rsid w:val="001C1BF8"/>
    <w:rsid w:val="001C1DD9"/>
    <w:rsid w:val="001C1FFB"/>
    <w:rsid w:val="001C25C9"/>
    <w:rsid w:val="001C278C"/>
    <w:rsid w:val="001C2BDD"/>
    <w:rsid w:val="001C33B3"/>
    <w:rsid w:val="001C3991"/>
    <w:rsid w:val="001C4302"/>
    <w:rsid w:val="001C4792"/>
    <w:rsid w:val="001C5B4D"/>
    <w:rsid w:val="001C6D30"/>
    <w:rsid w:val="001C7278"/>
    <w:rsid w:val="001C7850"/>
    <w:rsid w:val="001D071B"/>
    <w:rsid w:val="001D22E7"/>
    <w:rsid w:val="001D2461"/>
    <w:rsid w:val="001D3506"/>
    <w:rsid w:val="001D38C0"/>
    <w:rsid w:val="001D4516"/>
    <w:rsid w:val="001D4572"/>
    <w:rsid w:val="001D4C1F"/>
    <w:rsid w:val="001D51BA"/>
    <w:rsid w:val="001D5211"/>
    <w:rsid w:val="001D5EEF"/>
    <w:rsid w:val="001D60BD"/>
    <w:rsid w:val="001D6EAE"/>
    <w:rsid w:val="001D7051"/>
    <w:rsid w:val="001D7129"/>
    <w:rsid w:val="001D77BD"/>
    <w:rsid w:val="001D7CA5"/>
    <w:rsid w:val="001E0888"/>
    <w:rsid w:val="001E0D49"/>
    <w:rsid w:val="001E14A4"/>
    <w:rsid w:val="001E17BE"/>
    <w:rsid w:val="001E20BB"/>
    <w:rsid w:val="001E2A26"/>
    <w:rsid w:val="001E2CBE"/>
    <w:rsid w:val="001E3242"/>
    <w:rsid w:val="001E509C"/>
    <w:rsid w:val="001E564C"/>
    <w:rsid w:val="001E5E34"/>
    <w:rsid w:val="001E6040"/>
    <w:rsid w:val="001E619F"/>
    <w:rsid w:val="001E64EE"/>
    <w:rsid w:val="001E6566"/>
    <w:rsid w:val="001E67D8"/>
    <w:rsid w:val="001E74EF"/>
    <w:rsid w:val="001E7BD0"/>
    <w:rsid w:val="001F0E11"/>
    <w:rsid w:val="001F1DC1"/>
    <w:rsid w:val="001F1EBE"/>
    <w:rsid w:val="001F207A"/>
    <w:rsid w:val="001F2274"/>
    <w:rsid w:val="001F2F59"/>
    <w:rsid w:val="001F331F"/>
    <w:rsid w:val="001F3457"/>
    <w:rsid w:val="001F3E40"/>
    <w:rsid w:val="001F41C5"/>
    <w:rsid w:val="001F48DC"/>
    <w:rsid w:val="001F4DA8"/>
    <w:rsid w:val="001F5670"/>
    <w:rsid w:val="001F587F"/>
    <w:rsid w:val="001F5933"/>
    <w:rsid w:val="001F5A9D"/>
    <w:rsid w:val="001F6271"/>
    <w:rsid w:val="001F63A2"/>
    <w:rsid w:val="001F6527"/>
    <w:rsid w:val="001F7226"/>
    <w:rsid w:val="001F7492"/>
    <w:rsid w:val="001F7B81"/>
    <w:rsid w:val="00200100"/>
    <w:rsid w:val="002026AB"/>
    <w:rsid w:val="00202D7E"/>
    <w:rsid w:val="002030C7"/>
    <w:rsid w:val="0020324D"/>
    <w:rsid w:val="002035D1"/>
    <w:rsid w:val="00203B04"/>
    <w:rsid w:val="00204587"/>
    <w:rsid w:val="0020465E"/>
    <w:rsid w:val="00204913"/>
    <w:rsid w:val="002055D8"/>
    <w:rsid w:val="0020561A"/>
    <w:rsid w:val="00205B03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0467"/>
    <w:rsid w:val="00220DB3"/>
    <w:rsid w:val="002222FC"/>
    <w:rsid w:val="00222D0B"/>
    <w:rsid w:val="00225642"/>
    <w:rsid w:val="002258E3"/>
    <w:rsid w:val="00225E78"/>
    <w:rsid w:val="00226B98"/>
    <w:rsid w:val="0022755F"/>
    <w:rsid w:val="00230364"/>
    <w:rsid w:val="002304AD"/>
    <w:rsid w:val="00230E2F"/>
    <w:rsid w:val="00231BDA"/>
    <w:rsid w:val="0023234C"/>
    <w:rsid w:val="00232521"/>
    <w:rsid w:val="00232CBA"/>
    <w:rsid w:val="00233631"/>
    <w:rsid w:val="0023365B"/>
    <w:rsid w:val="00233D87"/>
    <w:rsid w:val="00234F20"/>
    <w:rsid w:val="00234F95"/>
    <w:rsid w:val="00235CFD"/>
    <w:rsid w:val="00235D12"/>
    <w:rsid w:val="002364C5"/>
    <w:rsid w:val="0024046B"/>
    <w:rsid w:val="002406AB"/>
    <w:rsid w:val="00241927"/>
    <w:rsid w:val="00242678"/>
    <w:rsid w:val="00242976"/>
    <w:rsid w:val="00242D70"/>
    <w:rsid w:val="002434C0"/>
    <w:rsid w:val="002441A6"/>
    <w:rsid w:val="0024447E"/>
    <w:rsid w:val="00245BD5"/>
    <w:rsid w:val="002461A3"/>
    <w:rsid w:val="00246908"/>
    <w:rsid w:val="00246A3F"/>
    <w:rsid w:val="002476A8"/>
    <w:rsid w:val="00247844"/>
    <w:rsid w:val="00247C5F"/>
    <w:rsid w:val="0025022F"/>
    <w:rsid w:val="0025076F"/>
    <w:rsid w:val="002515B7"/>
    <w:rsid w:val="00251629"/>
    <w:rsid w:val="00251756"/>
    <w:rsid w:val="00251AD7"/>
    <w:rsid w:val="002521D8"/>
    <w:rsid w:val="00253959"/>
    <w:rsid w:val="00253B3A"/>
    <w:rsid w:val="00254316"/>
    <w:rsid w:val="00254CCE"/>
    <w:rsid w:val="00254DA8"/>
    <w:rsid w:val="00254E20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2181"/>
    <w:rsid w:val="002625B3"/>
    <w:rsid w:val="00263200"/>
    <w:rsid w:val="00263812"/>
    <w:rsid w:val="002640E3"/>
    <w:rsid w:val="00264437"/>
    <w:rsid w:val="002649BB"/>
    <w:rsid w:val="002652EB"/>
    <w:rsid w:val="0026579C"/>
    <w:rsid w:val="00265843"/>
    <w:rsid w:val="00265948"/>
    <w:rsid w:val="002659B1"/>
    <w:rsid w:val="00265B21"/>
    <w:rsid w:val="00266D63"/>
    <w:rsid w:val="0026709D"/>
    <w:rsid w:val="00267E82"/>
    <w:rsid w:val="00272BD9"/>
    <w:rsid w:val="00272CC8"/>
    <w:rsid w:val="0027330C"/>
    <w:rsid w:val="00273888"/>
    <w:rsid w:val="00273ADD"/>
    <w:rsid w:val="00274800"/>
    <w:rsid w:val="00274E0F"/>
    <w:rsid w:val="002757C2"/>
    <w:rsid w:val="00275916"/>
    <w:rsid w:val="002763BB"/>
    <w:rsid w:val="00280674"/>
    <w:rsid w:val="0028074B"/>
    <w:rsid w:val="002808C1"/>
    <w:rsid w:val="00281084"/>
    <w:rsid w:val="002814F0"/>
    <w:rsid w:val="00281AE4"/>
    <w:rsid w:val="00282672"/>
    <w:rsid w:val="00282CA6"/>
    <w:rsid w:val="002838F7"/>
    <w:rsid w:val="00283C37"/>
    <w:rsid w:val="002842D1"/>
    <w:rsid w:val="00284B53"/>
    <w:rsid w:val="00286416"/>
    <w:rsid w:val="00287260"/>
    <w:rsid w:val="00287823"/>
    <w:rsid w:val="00287BB7"/>
    <w:rsid w:val="00287C28"/>
    <w:rsid w:val="00290206"/>
    <w:rsid w:val="00290A71"/>
    <w:rsid w:val="00292009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50F"/>
    <w:rsid w:val="002A580E"/>
    <w:rsid w:val="002A5B9C"/>
    <w:rsid w:val="002A63CC"/>
    <w:rsid w:val="002A6F7B"/>
    <w:rsid w:val="002A6FE6"/>
    <w:rsid w:val="002A76BC"/>
    <w:rsid w:val="002A78D5"/>
    <w:rsid w:val="002B0DE8"/>
    <w:rsid w:val="002B1C7E"/>
    <w:rsid w:val="002B2048"/>
    <w:rsid w:val="002B26EC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730"/>
    <w:rsid w:val="002B4A4F"/>
    <w:rsid w:val="002B4B63"/>
    <w:rsid w:val="002B607D"/>
    <w:rsid w:val="002B68C0"/>
    <w:rsid w:val="002B76D4"/>
    <w:rsid w:val="002B7789"/>
    <w:rsid w:val="002B7C58"/>
    <w:rsid w:val="002B7E06"/>
    <w:rsid w:val="002C00F4"/>
    <w:rsid w:val="002C023F"/>
    <w:rsid w:val="002C139B"/>
    <w:rsid w:val="002C1AC7"/>
    <w:rsid w:val="002C1D23"/>
    <w:rsid w:val="002C2A13"/>
    <w:rsid w:val="002C2F94"/>
    <w:rsid w:val="002C4193"/>
    <w:rsid w:val="002C4A23"/>
    <w:rsid w:val="002C5333"/>
    <w:rsid w:val="002C5565"/>
    <w:rsid w:val="002C5ACD"/>
    <w:rsid w:val="002C5AF4"/>
    <w:rsid w:val="002C5DEE"/>
    <w:rsid w:val="002C5E78"/>
    <w:rsid w:val="002C6A53"/>
    <w:rsid w:val="002C7CF2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6627"/>
    <w:rsid w:val="002D7C82"/>
    <w:rsid w:val="002E0C10"/>
    <w:rsid w:val="002E1071"/>
    <w:rsid w:val="002E1346"/>
    <w:rsid w:val="002E171C"/>
    <w:rsid w:val="002E18A1"/>
    <w:rsid w:val="002E19F9"/>
    <w:rsid w:val="002E2B65"/>
    <w:rsid w:val="002E2BC3"/>
    <w:rsid w:val="002E2C10"/>
    <w:rsid w:val="002E2E9E"/>
    <w:rsid w:val="002E413F"/>
    <w:rsid w:val="002E423B"/>
    <w:rsid w:val="002E56CB"/>
    <w:rsid w:val="002E6375"/>
    <w:rsid w:val="002E64A1"/>
    <w:rsid w:val="002E678C"/>
    <w:rsid w:val="002E67D2"/>
    <w:rsid w:val="002F0094"/>
    <w:rsid w:val="002F049F"/>
    <w:rsid w:val="002F31E4"/>
    <w:rsid w:val="002F38BB"/>
    <w:rsid w:val="002F3E35"/>
    <w:rsid w:val="002F48C1"/>
    <w:rsid w:val="002F4AA9"/>
    <w:rsid w:val="002F4FC1"/>
    <w:rsid w:val="002F5646"/>
    <w:rsid w:val="002F604C"/>
    <w:rsid w:val="002F609B"/>
    <w:rsid w:val="002F6A0D"/>
    <w:rsid w:val="002F6F62"/>
    <w:rsid w:val="002F7091"/>
    <w:rsid w:val="002F71C1"/>
    <w:rsid w:val="002F7345"/>
    <w:rsid w:val="002F78D6"/>
    <w:rsid w:val="002F7971"/>
    <w:rsid w:val="002F79F5"/>
    <w:rsid w:val="00300C08"/>
    <w:rsid w:val="00301085"/>
    <w:rsid w:val="00301D73"/>
    <w:rsid w:val="00301F36"/>
    <w:rsid w:val="00302680"/>
    <w:rsid w:val="003028C8"/>
    <w:rsid w:val="00302BD3"/>
    <w:rsid w:val="0030319E"/>
    <w:rsid w:val="00303250"/>
    <w:rsid w:val="0030347B"/>
    <w:rsid w:val="003035D6"/>
    <w:rsid w:val="003037E0"/>
    <w:rsid w:val="00303A12"/>
    <w:rsid w:val="00303C75"/>
    <w:rsid w:val="00303E6F"/>
    <w:rsid w:val="0030443F"/>
    <w:rsid w:val="00304B0C"/>
    <w:rsid w:val="0030504E"/>
    <w:rsid w:val="003050E5"/>
    <w:rsid w:val="00305922"/>
    <w:rsid w:val="00305A35"/>
    <w:rsid w:val="00305CF8"/>
    <w:rsid w:val="00306765"/>
    <w:rsid w:val="003112E5"/>
    <w:rsid w:val="0031180C"/>
    <w:rsid w:val="003118F7"/>
    <w:rsid w:val="00311B75"/>
    <w:rsid w:val="0031219E"/>
    <w:rsid w:val="003126EF"/>
    <w:rsid w:val="003129D0"/>
    <w:rsid w:val="00312BEE"/>
    <w:rsid w:val="00313391"/>
    <w:rsid w:val="003133C1"/>
    <w:rsid w:val="003135E5"/>
    <w:rsid w:val="00313634"/>
    <w:rsid w:val="003142B8"/>
    <w:rsid w:val="003148AE"/>
    <w:rsid w:val="00314C18"/>
    <w:rsid w:val="00315A2A"/>
    <w:rsid w:val="00316A1E"/>
    <w:rsid w:val="00317347"/>
    <w:rsid w:val="0032007D"/>
    <w:rsid w:val="00320178"/>
    <w:rsid w:val="00320419"/>
    <w:rsid w:val="00321008"/>
    <w:rsid w:val="003215D9"/>
    <w:rsid w:val="00321646"/>
    <w:rsid w:val="00321CB1"/>
    <w:rsid w:val="00322827"/>
    <w:rsid w:val="00322C4F"/>
    <w:rsid w:val="003234DB"/>
    <w:rsid w:val="003235FB"/>
    <w:rsid w:val="00324021"/>
    <w:rsid w:val="00324A1A"/>
    <w:rsid w:val="00324CB5"/>
    <w:rsid w:val="003267C5"/>
    <w:rsid w:val="003268E5"/>
    <w:rsid w:val="00326BA8"/>
    <w:rsid w:val="00326CC8"/>
    <w:rsid w:val="00327CB6"/>
    <w:rsid w:val="00327F2E"/>
    <w:rsid w:val="00330810"/>
    <w:rsid w:val="00331369"/>
    <w:rsid w:val="00331745"/>
    <w:rsid w:val="00331EFE"/>
    <w:rsid w:val="00331FF9"/>
    <w:rsid w:val="003321E0"/>
    <w:rsid w:val="003323CB"/>
    <w:rsid w:val="0033280D"/>
    <w:rsid w:val="00333AFD"/>
    <w:rsid w:val="00335630"/>
    <w:rsid w:val="0033632E"/>
    <w:rsid w:val="00336B7A"/>
    <w:rsid w:val="003376F5"/>
    <w:rsid w:val="0033782B"/>
    <w:rsid w:val="00337D1C"/>
    <w:rsid w:val="00340CD9"/>
    <w:rsid w:val="00341117"/>
    <w:rsid w:val="00341338"/>
    <w:rsid w:val="0034143D"/>
    <w:rsid w:val="00342EC6"/>
    <w:rsid w:val="0034304E"/>
    <w:rsid w:val="00343C3B"/>
    <w:rsid w:val="00343CA1"/>
    <w:rsid w:val="00344671"/>
    <w:rsid w:val="00344F15"/>
    <w:rsid w:val="00345568"/>
    <w:rsid w:val="00345CC8"/>
    <w:rsid w:val="00345CF1"/>
    <w:rsid w:val="003461CE"/>
    <w:rsid w:val="00346371"/>
    <w:rsid w:val="00346587"/>
    <w:rsid w:val="003465C8"/>
    <w:rsid w:val="0034734C"/>
    <w:rsid w:val="0035080D"/>
    <w:rsid w:val="0035251B"/>
    <w:rsid w:val="00352888"/>
    <w:rsid w:val="00352C07"/>
    <w:rsid w:val="003535F1"/>
    <w:rsid w:val="003540EC"/>
    <w:rsid w:val="00354926"/>
    <w:rsid w:val="00356A94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93B"/>
    <w:rsid w:val="00361BB0"/>
    <w:rsid w:val="00362055"/>
    <w:rsid w:val="003628CE"/>
    <w:rsid w:val="00362F00"/>
    <w:rsid w:val="0036318C"/>
    <w:rsid w:val="00363647"/>
    <w:rsid w:val="00363E3A"/>
    <w:rsid w:val="0036462D"/>
    <w:rsid w:val="00364EDF"/>
    <w:rsid w:val="00365406"/>
    <w:rsid w:val="003654DC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5BB"/>
    <w:rsid w:val="00370AB9"/>
    <w:rsid w:val="00370E91"/>
    <w:rsid w:val="00370EB4"/>
    <w:rsid w:val="00371257"/>
    <w:rsid w:val="00373C00"/>
    <w:rsid w:val="00374154"/>
    <w:rsid w:val="00375155"/>
    <w:rsid w:val="0037587D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EA6"/>
    <w:rsid w:val="00382181"/>
    <w:rsid w:val="0038272B"/>
    <w:rsid w:val="00382EE7"/>
    <w:rsid w:val="00382FB7"/>
    <w:rsid w:val="00383492"/>
    <w:rsid w:val="00383D00"/>
    <w:rsid w:val="0038438A"/>
    <w:rsid w:val="00385F53"/>
    <w:rsid w:val="00386441"/>
    <w:rsid w:val="0038695D"/>
    <w:rsid w:val="00386D05"/>
    <w:rsid w:val="003875F0"/>
    <w:rsid w:val="0039068C"/>
    <w:rsid w:val="003908B3"/>
    <w:rsid w:val="00390E62"/>
    <w:rsid w:val="0039162B"/>
    <w:rsid w:val="003937F6"/>
    <w:rsid w:val="003946CB"/>
    <w:rsid w:val="00394DF7"/>
    <w:rsid w:val="0039502A"/>
    <w:rsid w:val="00395D01"/>
    <w:rsid w:val="00395D13"/>
    <w:rsid w:val="0039665F"/>
    <w:rsid w:val="00397133"/>
    <w:rsid w:val="003977DF"/>
    <w:rsid w:val="0039790C"/>
    <w:rsid w:val="003A0780"/>
    <w:rsid w:val="003A0B93"/>
    <w:rsid w:val="003A15F9"/>
    <w:rsid w:val="003A166F"/>
    <w:rsid w:val="003A1DC7"/>
    <w:rsid w:val="003A20A8"/>
    <w:rsid w:val="003A265A"/>
    <w:rsid w:val="003A44E2"/>
    <w:rsid w:val="003A482D"/>
    <w:rsid w:val="003A53E2"/>
    <w:rsid w:val="003A5F65"/>
    <w:rsid w:val="003A6329"/>
    <w:rsid w:val="003A7886"/>
    <w:rsid w:val="003A7AA7"/>
    <w:rsid w:val="003B0405"/>
    <w:rsid w:val="003B0830"/>
    <w:rsid w:val="003B0944"/>
    <w:rsid w:val="003B122D"/>
    <w:rsid w:val="003B13B9"/>
    <w:rsid w:val="003B190B"/>
    <w:rsid w:val="003B204D"/>
    <w:rsid w:val="003B3CC2"/>
    <w:rsid w:val="003B512A"/>
    <w:rsid w:val="003B5323"/>
    <w:rsid w:val="003B56A2"/>
    <w:rsid w:val="003B57F1"/>
    <w:rsid w:val="003B5940"/>
    <w:rsid w:val="003B6004"/>
    <w:rsid w:val="003B76D9"/>
    <w:rsid w:val="003B795C"/>
    <w:rsid w:val="003B79A3"/>
    <w:rsid w:val="003C04EC"/>
    <w:rsid w:val="003C1666"/>
    <w:rsid w:val="003C2B8E"/>
    <w:rsid w:val="003C31E2"/>
    <w:rsid w:val="003C3F99"/>
    <w:rsid w:val="003C40D3"/>
    <w:rsid w:val="003C419F"/>
    <w:rsid w:val="003C41B8"/>
    <w:rsid w:val="003C4296"/>
    <w:rsid w:val="003C4328"/>
    <w:rsid w:val="003C47B7"/>
    <w:rsid w:val="003C5476"/>
    <w:rsid w:val="003C5A47"/>
    <w:rsid w:val="003C6338"/>
    <w:rsid w:val="003C64DA"/>
    <w:rsid w:val="003C6C84"/>
    <w:rsid w:val="003C6DAE"/>
    <w:rsid w:val="003C7B19"/>
    <w:rsid w:val="003C7EB6"/>
    <w:rsid w:val="003C7F8A"/>
    <w:rsid w:val="003D0AC2"/>
    <w:rsid w:val="003D0CA0"/>
    <w:rsid w:val="003D0CA6"/>
    <w:rsid w:val="003D0D67"/>
    <w:rsid w:val="003D0FAC"/>
    <w:rsid w:val="003D196E"/>
    <w:rsid w:val="003D1BBA"/>
    <w:rsid w:val="003D1C36"/>
    <w:rsid w:val="003D2C2A"/>
    <w:rsid w:val="003D2D4D"/>
    <w:rsid w:val="003D35CD"/>
    <w:rsid w:val="003D4022"/>
    <w:rsid w:val="003D4AFC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0EF8"/>
    <w:rsid w:val="003E1C8C"/>
    <w:rsid w:val="003E20BE"/>
    <w:rsid w:val="003E51CB"/>
    <w:rsid w:val="003E53C1"/>
    <w:rsid w:val="003E57F0"/>
    <w:rsid w:val="003E5CE3"/>
    <w:rsid w:val="003E6538"/>
    <w:rsid w:val="003E6EDB"/>
    <w:rsid w:val="003F00CC"/>
    <w:rsid w:val="003F0AA2"/>
    <w:rsid w:val="003F110F"/>
    <w:rsid w:val="003F1130"/>
    <w:rsid w:val="003F11B2"/>
    <w:rsid w:val="003F1A79"/>
    <w:rsid w:val="003F1AEC"/>
    <w:rsid w:val="003F1CDC"/>
    <w:rsid w:val="003F2400"/>
    <w:rsid w:val="003F2746"/>
    <w:rsid w:val="003F2797"/>
    <w:rsid w:val="003F2D4E"/>
    <w:rsid w:val="003F32C2"/>
    <w:rsid w:val="003F37BC"/>
    <w:rsid w:val="003F3EF0"/>
    <w:rsid w:val="003F4224"/>
    <w:rsid w:val="003F4D03"/>
    <w:rsid w:val="003F4E1B"/>
    <w:rsid w:val="003F5B1A"/>
    <w:rsid w:val="003F5DB7"/>
    <w:rsid w:val="003F7DF0"/>
    <w:rsid w:val="00400046"/>
    <w:rsid w:val="004000FC"/>
    <w:rsid w:val="004016FA"/>
    <w:rsid w:val="00401ACA"/>
    <w:rsid w:val="00402D06"/>
    <w:rsid w:val="00402E3F"/>
    <w:rsid w:val="00403643"/>
    <w:rsid w:val="004039CF"/>
    <w:rsid w:val="004043E1"/>
    <w:rsid w:val="0040450F"/>
    <w:rsid w:val="0040571C"/>
    <w:rsid w:val="00405A6E"/>
    <w:rsid w:val="00405C0C"/>
    <w:rsid w:val="00410575"/>
    <w:rsid w:val="00410D45"/>
    <w:rsid w:val="004111C3"/>
    <w:rsid w:val="004114AB"/>
    <w:rsid w:val="004118BC"/>
    <w:rsid w:val="004119ED"/>
    <w:rsid w:val="00412345"/>
    <w:rsid w:val="0041253E"/>
    <w:rsid w:val="00412F08"/>
    <w:rsid w:val="004131A1"/>
    <w:rsid w:val="00413222"/>
    <w:rsid w:val="004135F0"/>
    <w:rsid w:val="00414062"/>
    <w:rsid w:val="00414685"/>
    <w:rsid w:val="00414716"/>
    <w:rsid w:val="00414D4D"/>
    <w:rsid w:val="00415AD9"/>
    <w:rsid w:val="00415E99"/>
    <w:rsid w:val="00416646"/>
    <w:rsid w:val="0041743A"/>
    <w:rsid w:val="0042028A"/>
    <w:rsid w:val="00420E05"/>
    <w:rsid w:val="004224EB"/>
    <w:rsid w:val="00422A36"/>
    <w:rsid w:val="00422C9F"/>
    <w:rsid w:val="00423241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670"/>
    <w:rsid w:val="00431E24"/>
    <w:rsid w:val="004320B1"/>
    <w:rsid w:val="0043396C"/>
    <w:rsid w:val="0043430F"/>
    <w:rsid w:val="0043441D"/>
    <w:rsid w:val="00434BF6"/>
    <w:rsid w:val="0043520A"/>
    <w:rsid w:val="00435458"/>
    <w:rsid w:val="00435AE0"/>
    <w:rsid w:val="00436273"/>
    <w:rsid w:val="00436A39"/>
    <w:rsid w:val="00436B1B"/>
    <w:rsid w:val="00436F1D"/>
    <w:rsid w:val="00440BDC"/>
    <w:rsid w:val="00441082"/>
    <w:rsid w:val="00441C2A"/>
    <w:rsid w:val="00441CD2"/>
    <w:rsid w:val="00441F68"/>
    <w:rsid w:val="004422CF"/>
    <w:rsid w:val="0044279F"/>
    <w:rsid w:val="00442AE9"/>
    <w:rsid w:val="0044302B"/>
    <w:rsid w:val="004433C7"/>
    <w:rsid w:val="004434BA"/>
    <w:rsid w:val="00443AD3"/>
    <w:rsid w:val="00444540"/>
    <w:rsid w:val="0044518D"/>
    <w:rsid w:val="004453E7"/>
    <w:rsid w:val="00445675"/>
    <w:rsid w:val="00445716"/>
    <w:rsid w:val="0044608C"/>
    <w:rsid w:val="00446541"/>
    <w:rsid w:val="00446CAB"/>
    <w:rsid w:val="004470F4"/>
    <w:rsid w:val="00447108"/>
    <w:rsid w:val="004476A3"/>
    <w:rsid w:val="004509F2"/>
    <w:rsid w:val="00450B3A"/>
    <w:rsid w:val="00450BE5"/>
    <w:rsid w:val="00450E6C"/>
    <w:rsid w:val="0045138A"/>
    <w:rsid w:val="004520D8"/>
    <w:rsid w:val="00452457"/>
    <w:rsid w:val="0045316E"/>
    <w:rsid w:val="004537F0"/>
    <w:rsid w:val="00453996"/>
    <w:rsid w:val="00453AD6"/>
    <w:rsid w:val="00453C67"/>
    <w:rsid w:val="00453EAD"/>
    <w:rsid w:val="004542A2"/>
    <w:rsid w:val="00454C84"/>
    <w:rsid w:val="004553D8"/>
    <w:rsid w:val="00456153"/>
    <w:rsid w:val="00456A8A"/>
    <w:rsid w:val="00457346"/>
    <w:rsid w:val="00457B6A"/>
    <w:rsid w:val="0046030C"/>
    <w:rsid w:val="00461095"/>
    <w:rsid w:val="00461D82"/>
    <w:rsid w:val="00462192"/>
    <w:rsid w:val="0046331A"/>
    <w:rsid w:val="004636EA"/>
    <w:rsid w:val="00463A21"/>
    <w:rsid w:val="00463C1F"/>
    <w:rsid w:val="00463CC4"/>
    <w:rsid w:val="00463FF8"/>
    <w:rsid w:val="00464CC9"/>
    <w:rsid w:val="00464D6D"/>
    <w:rsid w:val="00464F86"/>
    <w:rsid w:val="00465026"/>
    <w:rsid w:val="00465112"/>
    <w:rsid w:val="00465556"/>
    <w:rsid w:val="00466DB3"/>
    <w:rsid w:val="00467D02"/>
    <w:rsid w:val="00467EC1"/>
    <w:rsid w:val="004705ED"/>
    <w:rsid w:val="00470985"/>
    <w:rsid w:val="00471593"/>
    <w:rsid w:val="00471E3C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BB4"/>
    <w:rsid w:val="004750BC"/>
    <w:rsid w:val="00475985"/>
    <w:rsid w:val="00475C32"/>
    <w:rsid w:val="0047606C"/>
    <w:rsid w:val="004770FA"/>
    <w:rsid w:val="00480351"/>
    <w:rsid w:val="00481088"/>
    <w:rsid w:val="00481344"/>
    <w:rsid w:val="00481DDC"/>
    <w:rsid w:val="00482102"/>
    <w:rsid w:val="00482351"/>
    <w:rsid w:val="00483ADB"/>
    <w:rsid w:val="0048422D"/>
    <w:rsid w:val="0048556A"/>
    <w:rsid w:val="00485603"/>
    <w:rsid w:val="00485ED4"/>
    <w:rsid w:val="00486B6D"/>
    <w:rsid w:val="004877C4"/>
    <w:rsid w:val="00487A4E"/>
    <w:rsid w:val="00487E53"/>
    <w:rsid w:val="00487F01"/>
    <w:rsid w:val="00490831"/>
    <w:rsid w:val="004910C8"/>
    <w:rsid w:val="0049125F"/>
    <w:rsid w:val="00491291"/>
    <w:rsid w:val="00491C24"/>
    <w:rsid w:val="00494D58"/>
    <w:rsid w:val="004960ED"/>
    <w:rsid w:val="004967F6"/>
    <w:rsid w:val="004968C1"/>
    <w:rsid w:val="00496A14"/>
    <w:rsid w:val="00497469"/>
    <w:rsid w:val="004A00A8"/>
    <w:rsid w:val="004A0146"/>
    <w:rsid w:val="004A15E5"/>
    <w:rsid w:val="004A187C"/>
    <w:rsid w:val="004A1CFA"/>
    <w:rsid w:val="004A2214"/>
    <w:rsid w:val="004A234F"/>
    <w:rsid w:val="004A2881"/>
    <w:rsid w:val="004A289F"/>
    <w:rsid w:val="004A33F6"/>
    <w:rsid w:val="004A3987"/>
    <w:rsid w:val="004A4C39"/>
    <w:rsid w:val="004A538C"/>
    <w:rsid w:val="004A5A70"/>
    <w:rsid w:val="004A5B09"/>
    <w:rsid w:val="004A62F6"/>
    <w:rsid w:val="004A65FA"/>
    <w:rsid w:val="004A6749"/>
    <w:rsid w:val="004A6CAA"/>
    <w:rsid w:val="004A75EF"/>
    <w:rsid w:val="004A7673"/>
    <w:rsid w:val="004A7D3D"/>
    <w:rsid w:val="004B0165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6CA"/>
    <w:rsid w:val="004B2792"/>
    <w:rsid w:val="004B28CC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194B"/>
    <w:rsid w:val="004C2683"/>
    <w:rsid w:val="004C2AC1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85"/>
    <w:rsid w:val="004D6495"/>
    <w:rsid w:val="004D6FB4"/>
    <w:rsid w:val="004D70CE"/>
    <w:rsid w:val="004D7E59"/>
    <w:rsid w:val="004E035A"/>
    <w:rsid w:val="004E1113"/>
    <w:rsid w:val="004E15C0"/>
    <w:rsid w:val="004E2012"/>
    <w:rsid w:val="004E22AC"/>
    <w:rsid w:val="004E2EB1"/>
    <w:rsid w:val="004E34ED"/>
    <w:rsid w:val="004E5DAC"/>
    <w:rsid w:val="004E64D5"/>
    <w:rsid w:val="004E66F6"/>
    <w:rsid w:val="004E67A3"/>
    <w:rsid w:val="004E77D8"/>
    <w:rsid w:val="004E7D86"/>
    <w:rsid w:val="004E7DCC"/>
    <w:rsid w:val="004E7E90"/>
    <w:rsid w:val="004F04DD"/>
    <w:rsid w:val="004F1298"/>
    <w:rsid w:val="004F15DB"/>
    <w:rsid w:val="004F1D61"/>
    <w:rsid w:val="004F2093"/>
    <w:rsid w:val="004F2869"/>
    <w:rsid w:val="004F3EC2"/>
    <w:rsid w:val="004F53AE"/>
    <w:rsid w:val="004F613C"/>
    <w:rsid w:val="004F6A31"/>
    <w:rsid w:val="004F6DCB"/>
    <w:rsid w:val="004F6E80"/>
    <w:rsid w:val="004F7005"/>
    <w:rsid w:val="004F75F2"/>
    <w:rsid w:val="00500584"/>
    <w:rsid w:val="0050089F"/>
    <w:rsid w:val="00500DA1"/>
    <w:rsid w:val="00500E8B"/>
    <w:rsid w:val="00500EF7"/>
    <w:rsid w:val="00501085"/>
    <w:rsid w:val="005010F4"/>
    <w:rsid w:val="00501337"/>
    <w:rsid w:val="005018D9"/>
    <w:rsid w:val="00501CE8"/>
    <w:rsid w:val="00501DD1"/>
    <w:rsid w:val="00501F01"/>
    <w:rsid w:val="00502013"/>
    <w:rsid w:val="00502491"/>
    <w:rsid w:val="00502ED3"/>
    <w:rsid w:val="005036EF"/>
    <w:rsid w:val="005044EF"/>
    <w:rsid w:val="00504FAA"/>
    <w:rsid w:val="0050519D"/>
    <w:rsid w:val="00506227"/>
    <w:rsid w:val="00506269"/>
    <w:rsid w:val="005067B1"/>
    <w:rsid w:val="00506EBA"/>
    <w:rsid w:val="00506F31"/>
    <w:rsid w:val="0050735D"/>
    <w:rsid w:val="00507AEA"/>
    <w:rsid w:val="00507BF5"/>
    <w:rsid w:val="0051048F"/>
    <w:rsid w:val="0051096B"/>
    <w:rsid w:val="00510C3D"/>
    <w:rsid w:val="00511363"/>
    <w:rsid w:val="005113DC"/>
    <w:rsid w:val="00511425"/>
    <w:rsid w:val="005118EB"/>
    <w:rsid w:val="00511EB2"/>
    <w:rsid w:val="005123F4"/>
    <w:rsid w:val="00512A69"/>
    <w:rsid w:val="00513228"/>
    <w:rsid w:val="0051380E"/>
    <w:rsid w:val="00513DB7"/>
    <w:rsid w:val="0051428E"/>
    <w:rsid w:val="005143DC"/>
    <w:rsid w:val="00515A11"/>
    <w:rsid w:val="00515E66"/>
    <w:rsid w:val="00515E79"/>
    <w:rsid w:val="005164FB"/>
    <w:rsid w:val="00517065"/>
    <w:rsid w:val="00520678"/>
    <w:rsid w:val="00520FF8"/>
    <w:rsid w:val="00521CF3"/>
    <w:rsid w:val="005227FE"/>
    <w:rsid w:val="005229F0"/>
    <w:rsid w:val="00522D08"/>
    <w:rsid w:val="00522FC2"/>
    <w:rsid w:val="00523120"/>
    <w:rsid w:val="005234E7"/>
    <w:rsid w:val="00524CF1"/>
    <w:rsid w:val="00524ECB"/>
    <w:rsid w:val="0052527E"/>
    <w:rsid w:val="00525C2F"/>
    <w:rsid w:val="00525CC2"/>
    <w:rsid w:val="005261C0"/>
    <w:rsid w:val="00526BE8"/>
    <w:rsid w:val="0052728F"/>
    <w:rsid w:val="0052784D"/>
    <w:rsid w:val="00527903"/>
    <w:rsid w:val="00527A04"/>
    <w:rsid w:val="00527B61"/>
    <w:rsid w:val="005302A0"/>
    <w:rsid w:val="00530752"/>
    <w:rsid w:val="0053116B"/>
    <w:rsid w:val="0053162F"/>
    <w:rsid w:val="00531703"/>
    <w:rsid w:val="00531E8B"/>
    <w:rsid w:val="00533604"/>
    <w:rsid w:val="0053468C"/>
    <w:rsid w:val="00535635"/>
    <w:rsid w:val="00535C50"/>
    <w:rsid w:val="0053667A"/>
    <w:rsid w:val="00537224"/>
    <w:rsid w:val="005379CB"/>
    <w:rsid w:val="005379E9"/>
    <w:rsid w:val="00540432"/>
    <w:rsid w:val="0054081D"/>
    <w:rsid w:val="00540961"/>
    <w:rsid w:val="005412E0"/>
    <w:rsid w:val="005413FB"/>
    <w:rsid w:val="00541645"/>
    <w:rsid w:val="005429F3"/>
    <w:rsid w:val="0054306B"/>
    <w:rsid w:val="00543D2A"/>
    <w:rsid w:val="005441A8"/>
    <w:rsid w:val="0054440B"/>
    <w:rsid w:val="00544A9C"/>
    <w:rsid w:val="00544B51"/>
    <w:rsid w:val="00545442"/>
    <w:rsid w:val="0054793F"/>
    <w:rsid w:val="00547DD3"/>
    <w:rsid w:val="00550103"/>
    <w:rsid w:val="0055013D"/>
    <w:rsid w:val="0055060E"/>
    <w:rsid w:val="005513CA"/>
    <w:rsid w:val="00551AE4"/>
    <w:rsid w:val="00551C0F"/>
    <w:rsid w:val="005523CE"/>
    <w:rsid w:val="0055277A"/>
    <w:rsid w:val="00553D1A"/>
    <w:rsid w:val="00553DA0"/>
    <w:rsid w:val="00554AD0"/>
    <w:rsid w:val="00555782"/>
    <w:rsid w:val="00555E01"/>
    <w:rsid w:val="00556455"/>
    <w:rsid w:val="00556C35"/>
    <w:rsid w:val="00557287"/>
    <w:rsid w:val="00557CDA"/>
    <w:rsid w:val="00560490"/>
    <w:rsid w:val="005604BA"/>
    <w:rsid w:val="0056066A"/>
    <w:rsid w:val="00560B92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51F4"/>
    <w:rsid w:val="00565A80"/>
    <w:rsid w:val="0056613D"/>
    <w:rsid w:val="00566471"/>
    <w:rsid w:val="00566483"/>
    <w:rsid w:val="0057087E"/>
    <w:rsid w:val="00570978"/>
    <w:rsid w:val="00571030"/>
    <w:rsid w:val="00571E40"/>
    <w:rsid w:val="0057244A"/>
    <w:rsid w:val="005727DD"/>
    <w:rsid w:val="00572847"/>
    <w:rsid w:val="00572BE3"/>
    <w:rsid w:val="005734B5"/>
    <w:rsid w:val="00573728"/>
    <w:rsid w:val="00574ED3"/>
    <w:rsid w:val="00575233"/>
    <w:rsid w:val="00575F6A"/>
    <w:rsid w:val="005761FF"/>
    <w:rsid w:val="00577791"/>
    <w:rsid w:val="00577935"/>
    <w:rsid w:val="00577AA3"/>
    <w:rsid w:val="00577ED0"/>
    <w:rsid w:val="00577FEF"/>
    <w:rsid w:val="0058058F"/>
    <w:rsid w:val="00580F5A"/>
    <w:rsid w:val="0058118D"/>
    <w:rsid w:val="0058169B"/>
    <w:rsid w:val="00581EA1"/>
    <w:rsid w:val="005820C0"/>
    <w:rsid w:val="00582360"/>
    <w:rsid w:val="00582E18"/>
    <w:rsid w:val="0058375B"/>
    <w:rsid w:val="00583BB7"/>
    <w:rsid w:val="00583CBC"/>
    <w:rsid w:val="0058447A"/>
    <w:rsid w:val="005844B3"/>
    <w:rsid w:val="00584AF6"/>
    <w:rsid w:val="00585B4B"/>
    <w:rsid w:val="00585DB7"/>
    <w:rsid w:val="00585E9E"/>
    <w:rsid w:val="00586333"/>
    <w:rsid w:val="00586B5A"/>
    <w:rsid w:val="00587203"/>
    <w:rsid w:val="00587846"/>
    <w:rsid w:val="00590415"/>
    <w:rsid w:val="005909FD"/>
    <w:rsid w:val="00591ACD"/>
    <w:rsid w:val="00591AD0"/>
    <w:rsid w:val="005932AA"/>
    <w:rsid w:val="00593590"/>
    <w:rsid w:val="00595063"/>
    <w:rsid w:val="00596B21"/>
    <w:rsid w:val="005973EA"/>
    <w:rsid w:val="00597A83"/>
    <w:rsid w:val="00597DE4"/>
    <w:rsid w:val="005A0BE8"/>
    <w:rsid w:val="005A10BD"/>
    <w:rsid w:val="005A11E0"/>
    <w:rsid w:val="005A1996"/>
    <w:rsid w:val="005A2295"/>
    <w:rsid w:val="005A243B"/>
    <w:rsid w:val="005A2CFC"/>
    <w:rsid w:val="005A372C"/>
    <w:rsid w:val="005A3F29"/>
    <w:rsid w:val="005A4A26"/>
    <w:rsid w:val="005A5080"/>
    <w:rsid w:val="005A5B4C"/>
    <w:rsid w:val="005A6B05"/>
    <w:rsid w:val="005A6D55"/>
    <w:rsid w:val="005A78D6"/>
    <w:rsid w:val="005A78D9"/>
    <w:rsid w:val="005A7ABA"/>
    <w:rsid w:val="005B0BC2"/>
    <w:rsid w:val="005B14C5"/>
    <w:rsid w:val="005B15AA"/>
    <w:rsid w:val="005B17AD"/>
    <w:rsid w:val="005B1A5E"/>
    <w:rsid w:val="005B1C84"/>
    <w:rsid w:val="005B272F"/>
    <w:rsid w:val="005B376D"/>
    <w:rsid w:val="005B3D57"/>
    <w:rsid w:val="005B43A9"/>
    <w:rsid w:val="005B4487"/>
    <w:rsid w:val="005B4D5F"/>
    <w:rsid w:val="005B5B01"/>
    <w:rsid w:val="005B5BE4"/>
    <w:rsid w:val="005B5D5D"/>
    <w:rsid w:val="005B633F"/>
    <w:rsid w:val="005C07E6"/>
    <w:rsid w:val="005C118E"/>
    <w:rsid w:val="005C165D"/>
    <w:rsid w:val="005C1E18"/>
    <w:rsid w:val="005C2C5C"/>
    <w:rsid w:val="005C36AE"/>
    <w:rsid w:val="005C37CC"/>
    <w:rsid w:val="005C3EAE"/>
    <w:rsid w:val="005C4E77"/>
    <w:rsid w:val="005C59F3"/>
    <w:rsid w:val="005C68F1"/>
    <w:rsid w:val="005C6975"/>
    <w:rsid w:val="005C6D03"/>
    <w:rsid w:val="005C72D8"/>
    <w:rsid w:val="005C74E4"/>
    <w:rsid w:val="005C7683"/>
    <w:rsid w:val="005D06D0"/>
    <w:rsid w:val="005D08FA"/>
    <w:rsid w:val="005D0903"/>
    <w:rsid w:val="005D0ABC"/>
    <w:rsid w:val="005D1271"/>
    <w:rsid w:val="005D1518"/>
    <w:rsid w:val="005D3336"/>
    <w:rsid w:val="005D482D"/>
    <w:rsid w:val="005D4851"/>
    <w:rsid w:val="005D4AA7"/>
    <w:rsid w:val="005D56E5"/>
    <w:rsid w:val="005D5AE2"/>
    <w:rsid w:val="005D66AD"/>
    <w:rsid w:val="005D6C3B"/>
    <w:rsid w:val="005D6DD2"/>
    <w:rsid w:val="005D6DF5"/>
    <w:rsid w:val="005D70B6"/>
    <w:rsid w:val="005D7FA9"/>
    <w:rsid w:val="005E0356"/>
    <w:rsid w:val="005E0493"/>
    <w:rsid w:val="005E089F"/>
    <w:rsid w:val="005E0FEA"/>
    <w:rsid w:val="005E18AF"/>
    <w:rsid w:val="005E29C3"/>
    <w:rsid w:val="005E2BE1"/>
    <w:rsid w:val="005E376B"/>
    <w:rsid w:val="005E50C1"/>
    <w:rsid w:val="005E5322"/>
    <w:rsid w:val="005E556D"/>
    <w:rsid w:val="005E5F64"/>
    <w:rsid w:val="005E6908"/>
    <w:rsid w:val="005E6D1E"/>
    <w:rsid w:val="005E7A0E"/>
    <w:rsid w:val="005F0322"/>
    <w:rsid w:val="005F04FE"/>
    <w:rsid w:val="005F0AE3"/>
    <w:rsid w:val="005F0BC1"/>
    <w:rsid w:val="005F0CF4"/>
    <w:rsid w:val="005F1CA5"/>
    <w:rsid w:val="005F2208"/>
    <w:rsid w:val="005F2A09"/>
    <w:rsid w:val="005F3819"/>
    <w:rsid w:val="005F4391"/>
    <w:rsid w:val="005F48E0"/>
    <w:rsid w:val="005F4D6F"/>
    <w:rsid w:val="005F4E79"/>
    <w:rsid w:val="005F5A53"/>
    <w:rsid w:val="005F6096"/>
    <w:rsid w:val="005F656C"/>
    <w:rsid w:val="005F6BF3"/>
    <w:rsid w:val="005F7335"/>
    <w:rsid w:val="005F78BF"/>
    <w:rsid w:val="005F7FC8"/>
    <w:rsid w:val="006005A1"/>
    <w:rsid w:val="006009B5"/>
    <w:rsid w:val="00600ADC"/>
    <w:rsid w:val="00602B05"/>
    <w:rsid w:val="0060321C"/>
    <w:rsid w:val="00603268"/>
    <w:rsid w:val="0060408E"/>
    <w:rsid w:val="0060470A"/>
    <w:rsid w:val="00604BB5"/>
    <w:rsid w:val="00604EFA"/>
    <w:rsid w:val="006055C7"/>
    <w:rsid w:val="00605B4A"/>
    <w:rsid w:val="00605F0E"/>
    <w:rsid w:val="0060619F"/>
    <w:rsid w:val="00606397"/>
    <w:rsid w:val="0060690C"/>
    <w:rsid w:val="00606975"/>
    <w:rsid w:val="006077A0"/>
    <w:rsid w:val="00607D43"/>
    <w:rsid w:val="006102EA"/>
    <w:rsid w:val="00610523"/>
    <w:rsid w:val="006107ED"/>
    <w:rsid w:val="0061285C"/>
    <w:rsid w:val="00612BC6"/>
    <w:rsid w:val="006147F9"/>
    <w:rsid w:val="00614CCF"/>
    <w:rsid w:val="00616865"/>
    <w:rsid w:val="00617C80"/>
    <w:rsid w:val="00620DAB"/>
    <w:rsid w:val="006210D5"/>
    <w:rsid w:val="00621AB2"/>
    <w:rsid w:val="00622779"/>
    <w:rsid w:val="00622939"/>
    <w:rsid w:val="00623124"/>
    <w:rsid w:val="00623505"/>
    <w:rsid w:val="006235DC"/>
    <w:rsid w:val="00623ABD"/>
    <w:rsid w:val="00623CE3"/>
    <w:rsid w:val="0062475C"/>
    <w:rsid w:val="00624FC3"/>
    <w:rsid w:val="0062527B"/>
    <w:rsid w:val="006266AC"/>
    <w:rsid w:val="00626A05"/>
    <w:rsid w:val="00627AC0"/>
    <w:rsid w:val="00627CBB"/>
    <w:rsid w:val="006305E9"/>
    <w:rsid w:val="00631A32"/>
    <w:rsid w:val="006327D6"/>
    <w:rsid w:val="0063392D"/>
    <w:rsid w:val="00633CE6"/>
    <w:rsid w:val="00634DE2"/>
    <w:rsid w:val="00635645"/>
    <w:rsid w:val="00635D2C"/>
    <w:rsid w:val="00635F08"/>
    <w:rsid w:val="006362A8"/>
    <w:rsid w:val="0063638C"/>
    <w:rsid w:val="00636A1E"/>
    <w:rsid w:val="00636A3A"/>
    <w:rsid w:val="00636D70"/>
    <w:rsid w:val="006373E2"/>
    <w:rsid w:val="00637A7F"/>
    <w:rsid w:val="0064006B"/>
    <w:rsid w:val="00641ED6"/>
    <w:rsid w:val="006426AF"/>
    <w:rsid w:val="0064299E"/>
    <w:rsid w:val="00642E38"/>
    <w:rsid w:val="00643098"/>
    <w:rsid w:val="006441F0"/>
    <w:rsid w:val="006447F7"/>
    <w:rsid w:val="00645207"/>
    <w:rsid w:val="006452CC"/>
    <w:rsid w:val="0064580A"/>
    <w:rsid w:val="00645866"/>
    <w:rsid w:val="00645974"/>
    <w:rsid w:val="006466CA"/>
    <w:rsid w:val="00646E67"/>
    <w:rsid w:val="006472EE"/>
    <w:rsid w:val="00647362"/>
    <w:rsid w:val="00647475"/>
    <w:rsid w:val="00647B85"/>
    <w:rsid w:val="00647BBC"/>
    <w:rsid w:val="006500AC"/>
    <w:rsid w:val="00650902"/>
    <w:rsid w:val="006509F6"/>
    <w:rsid w:val="00650A84"/>
    <w:rsid w:val="00650E8F"/>
    <w:rsid w:val="00651329"/>
    <w:rsid w:val="00653C0B"/>
    <w:rsid w:val="00653E47"/>
    <w:rsid w:val="006545FF"/>
    <w:rsid w:val="00654ED0"/>
    <w:rsid w:val="00654F24"/>
    <w:rsid w:val="006550B4"/>
    <w:rsid w:val="00656958"/>
    <w:rsid w:val="00657CCA"/>
    <w:rsid w:val="00660910"/>
    <w:rsid w:val="00660A5A"/>
    <w:rsid w:val="0066120E"/>
    <w:rsid w:val="0066177D"/>
    <w:rsid w:val="00661E8A"/>
    <w:rsid w:val="00662173"/>
    <w:rsid w:val="00662805"/>
    <w:rsid w:val="00663A27"/>
    <w:rsid w:val="00663A40"/>
    <w:rsid w:val="00663C26"/>
    <w:rsid w:val="00664024"/>
    <w:rsid w:val="00664DB7"/>
    <w:rsid w:val="006651CF"/>
    <w:rsid w:val="006653D5"/>
    <w:rsid w:val="00667B30"/>
    <w:rsid w:val="0067046D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87B"/>
    <w:rsid w:val="00673E7D"/>
    <w:rsid w:val="00674B09"/>
    <w:rsid w:val="00674F3E"/>
    <w:rsid w:val="00675A00"/>
    <w:rsid w:val="0067697F"/>
    <w:rsid w:val="0067705B"/>
    <w:rsid w:val="00677283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0CA6"/>
    <w:rsid w:val="00691597"/>
    <w:rsid w:val="0069165A"/>
    <w:rsid w:val="00691837"/>
    <w:rsid w:val="00691B6E"/>
    <w:rsid w:val="00691BA5"/>
    <w:rsid w:val="00692B1F"/>
    <w:rsid w:val="00693686"/>
    <w:rsid w:val="006938F0"/>
    <w:rsid w:val="00695EF1"/>
    <w:rsid w:val="0069758D"/>
    <w:rsid w:val="0069798D"/>
    <w:rsid w:val="00697C8A"/>
    <w:rsid w:val="006A0CA7"/>
    <w:rsid w:val="006A0E2D"/>
    <w:rsid w:val="006A11B8"/>
    <w:rsid w:val="006A1E28"/>
    <w:rsid w:val="006A2E0D"/>
    <w:rsid w:val="006A3660"/>
    <w:rsid w:val="006A533C"/>
    <w:rsid w:val="006A5E5F"/>
    <w:rsid w:val="006A5FD6"/>
    <w:rsid w:val="006A60E3"/>
    <w:rsid w:val="006A68FB"/>
    <w:rsid w:val="006A6B01"/>
    <w:rsid w:val="006A6F32"/>
    <w:rsid w:val="006A70FE"/>
    <w:rsid w:val="006A73C4"/>
    <w:rsid w:val="006A78BE"/>
    <w:rsid w:val="006A7923"/>
    <w:rsid w:val="006A7EBE"/>
    <w:rsid w:val="006B0675"/>
    <w:rsid w:val="006B1176"/>
    <w:rsid w:val="006B157E"/>
    <w:rsid w:val="006B1BD9"/>
    <w:rsid w:val="006B1D3E"/>
    <w:rsid w:val="006B248A"/>
    <w:rsid w:val="006B2871"/>
    <w:rsid w:val="006B29D1"/>
    <w:rsid w:val="006B2E71"/>
    <w:rsid w:val="006B3C77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66F"/>
    <w:rsid w:val="006C2C5B"/>
    <w:rsid w:val="006C3C61"/>
    <w:rsid w:val="006C47D6"/>
    <w:rsid w:val="006C49FE"/>
    <w:rsid w:val="006C5262"/>
    <w:rsid w:val="006C6522"/>
    <w:rsid w:val="006C6C9C"/>
    <w:rsid w:val="006C743E"/>
    <w:rsid w:val="006C7A14"/>
    <w:rsid w:val="006D0292"/>
    <w:rsid w:val="006D0457"/>
    <w:rsid w:val="006D0DDD"/>
    <w:rsid w:val="006D1144"/>
    <w:rsid w:val="006D12D2"/>
    <w:rsid w:val="006D1421"/>
    <w:rsid w:val="006D1B8F"/>
    <w:rsid w:val="006D2025"/>
    <w:rsid w:val="006D2120"/>
    <w:rsid w:val="006D240F"/>
    <w:rsid w:val="006D2BF7"/>
    <w:rsid w:val="006D3708"/>
    <w:rsid w:val="006D4284"/>
    <w:rsid w:val="006D452A"/>
    <w:rsid w:val="006D548E"/>
    <w:rsid w:val="006D6984"/>
    <w:rsid w:val="006E0C8A"/>
    <w:rsid w:val="006E0CCA"/>
    <w:rsid w:val="006E165E"/>
    <w:rsid w:val="006E1AB4"/>
    <w:rsid w:val="006E2315"/>
    <w:rsid w:val="006E264A"/>
    <w:rsid w:val="006E3A8A"/>
    <w:rsid w:val="006E3B7B"/>
    <w:rsid w:val="006E3C94"/>
    <w:rsid w:val="006E4200"/>
    <w:rsid w:val="006E422F"/>
    <w:rsid w:val="006E4C70"/>
    <w:rsid w:val="006E4E4D"/>
    <w:rsid w:val="006E510A"/>
    <w:rsid w:val="006E53C8"/>
    <w:rsid w:val="006E58AF"/>
    <w:rsid w:val="006E6B04"/>
    <w:rsid w:val="006E6D4B"/>
    <w:rsid w:val="006E75A9"/>
    <w:rsid w:val="006F01CD"/>
    <w:rsid w:val="006F170B"/>
    <w:rsid w:val="006F1EA0"/>
    <w:rsid w:val="006F20E5"/>
    <w:rsid w:val="006F26D4"/>
    <w:rsid w:val="006F3B9B"/>
    <w:rsid w:val="006F42F1"/>
    <w:rsid w:val="006F44E2"/>
    <w:rsid w:val="006F4D6B"/>
    <w:rsid w:val="006F5AC0"/>
    <w:rsid w:val="006F645A"/>
    <w:rsid w:val="006F6F23"/>
    <w:rsid w:val="006F7A3A"/>
    <w:rsid w:val="00700278"/>
    <w:rsid w:val="00700B50"/>
    <w:rsid w:val="007014A8"/>
    <w:rsid w:val="007017C0"/>
    <w:rsid w:val="00702341"/>
    <w:rsid w:val="007023FE"/>
    <w:rsid w:val="00702859"/>
    <w:rsid w:val="00702F5F"/>
    <w:rsid w:val="007033F3"/>
    <w:rsid w:val="00703EF5"/>
    <w:rsid w:val="0070478C"/>
    <w:rsid w:val="007048B8"/>
    <w:rsid w:val="0070525C"/>
    <w:rsid w:val="0070540F"/>
    <w:rsid w:val="007054D2"/>
    <w:rsid w:val="00705D58"/>
    <w:rsid w:val="00706145"/>
    <w:rsid w:val="0070614A"/>
    <w:rsid w:val="00706AEE"/>
    <w:rsid w:val="00706EF2"/>
    <w:rsid w:val="00710882"/>
    <w:rsid w:val="00711ACF"/>
    <w:rsid w:val="00712182"/>
    <w:rsid w:val="007129A1"/>
    <w:rsid w:val="00712AE4"/>
    <w:rsid w:val="00713471"/>
    <w:rsid w:val="00714338"/>
    <w:rsid w:val="00714BD1"/>
    <w:rsid w:val="0071551B"/>
    <w:rsid w:val="00715AE3"/>
    <w:rsid w:val="00716CD8"/>
    <w:rsid w:val="007177A1"/>
    <w:rsid w:val="00717844"/>
    <w:rsid w:val="00717AF0"/>
    <w:rsid w:val="00717E3F"/>
    <w:rsid w:val="00720705"/>
    <w:rsid w:val="007209B7"/>
    <w:rsid w:val="00720B72"/>
    <w:rsid w:val="00722971"/>
    <w:rsid w:val="00723633"/>
    <w:rsid w:val="0072419A"/>
    <w:rsid w:val="007246D7"/>
    <w:rsid w:val="007253DA"/>
    <w:rsid w:val="007255C1"/>
    <w:rsid w:val="0072628B"/>
    <w:rsid w:val="007268B0"/>
    <w:rsid w:val="00726B07"/>
    <w:rsid w:val="00726FB9"/>
    <w:rsid w:val="0072784C"/>
    <w:rsid w:val="0073074E"/>
    <w:rsid w:val="00730960"/>
    <w:rsid w:val="00730A72"/>
    <w:rsid w:val="00731227"/>
    <w:rsid w:val="00731AFC"/>
    <w:rsid w:val="00732662"/>
    <w:rsid w:val="00732BBF"/>
    <w:rsid w:val="00732CAF"/>
    <w:rsid w:val="0073363F"/>
    <w:rsid w:val="00733AE1"/>
    <w:rsid w:val="00733F5D"/>
    <w:rsid w:val="00734544"/>
    <w:rsid w:val="00734C3F"/>
    <w:rsid w:val="00735175"/>
    <w:rsid w:val="0073586C"/>
    <w:rsid w:val="007358A6"/>
    <w:rsid w:val="00735AF9"/>
    <w:rsid w:val="00735F8E"/>
    <w:rsid w:val="00736958"/>
    <w:rsid w:val="00737889"/>
    <w:rsid w:val="00737C86"/>
    <w:rsid w:val="00740487"/>
    <w:rsid w:val="00741326"/>
    <w:rsid w:val="00741D06"/>
    <w:rsid w:val="00742034"/>
    <w:rsid w:val="0074251B"/>
    <w:rsid w:val="007429D1"/>
    <w:rsid w:val="00742A2E"/>
    <w:rsid w:val="00742A96"/>
    <w:rsid w:val="00742B81"/>
    <w:rsid w:val="00743296"/>
    <w:rsid w:val="007441A7"/>
    <w:rsid w:val="0074427A"/>
    <w:rsid w:val="0074441F"/>
    <w:rsid w:val="00744A1A"/>
    <w:rsid w:val="00744C86"/>
    <w:rsid w:val="00745FD8"/>
    <w:rsid w:val="00746099"/>
    <w:rsid w:val="0074773A"/>
    <w:rsid w:val="00751639"/>
    <w:rsid w:val="00751884"/>
    <w:rsid w:val="0075217E"/>
    <w:rsid w:val="00752236"/>
    <w:rsid w:val="0075295F"/>
    <w:rsid w:val="00753134"/>
    <w:rsid w:val="0075318C"/>
    <w:rsid w:val="0075385D"/>
    <w:rsid w:val="00753AA3"/>
    <w:rsid w:val="00754B78"/>
    <w:rsid w:val="00754CDE"/>
    <w:rsid w:val="0075501D"/>
    <w:rsid w:val="007556A8"/>
    <w:rsid w:val="00755E9B"/>
    <w:rsid w:val="00756157"/>
    <w:rsid w:val="00756505"/>
    <w:rsid w:val="0075664D"/>
    <w:rsid w:val="007569B0"/>
    <w:rsid w:val="007572AB"/>
    <w:rsid w:val="00757BE9"/>
    <w:rsid w:val="0076004B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7B3"/>
    <w:rsid w:val="00763A01"/>
    <w:rsid w:val="00763BAE"/>
    <w:rsid w:val="00764244"/>
    <w:rsid w:val="00764303"/>
    <w:rsid w:val="00764D4D"/>
    <w:rsid w:val="00765FC8"/>
    <w:rsid w:val="007669A5"/>
    <w:rsid w:val="00770224"/>
    <w:rsid w:val="00770603"/>
    <w:rsid w:val="0077177D"/>
    <w:rsid w:val="00771AAD"/>
    <w:rsid w:val="00771C45"/>
    <w:rsid w:val="00771CA4"/>
    <w:rsid w:val="00772DB1"/>
    <w:rsid w:val="00773C6A"/>
    <w:rsid w:val="00773FBF"/>
    <w:rsid w:val="0077455C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60"/>
    <w:rsid w:val="007770AC"/>
    <w:rsid w:val="007777BC"/>
    <w:rsid w:val="00777FF8"/>
    <w:rsid w:val="00780152"/>
    <w:rsid w:val="007803BF"/>
    <w:rsid w:val="00780AB9"/>
    <w:rsid w:val="00780D91"/>
    <w:rsid w:val="0078193C"/>
    <w:rsid w:val="00781984"/>
    <w:rsid w:val="007821E4"/>
    <w:rsid w:val="00782B46"/>
    <w:rsid w:val="00782C20"/>
    <w:rsid w:val="007839E4"/>
    <w:rsid w:val="00783E6E"/>
    <w:rsid w:val="007841BB"/>
    <w:rsid w:val="0078489F"/>
    <w:rsid w:val="007848A9"/>
    <w:rsid w:val="00784C4F"/>
    <w:rsid w:val="00786D04"/>
    <w:rsid w:val="007875EF"/>
    <w:rsid w:val="00790719"/>
    <w:rsid w:val="00790D7A"/>
    <w:rsid w:val="00790F54"/>
    <w:rsid w:val="00791666"/>
    <w:rsid w:val="007916EB"/>
    <w:rsid w:val="00791B36"/>
    <w:rsid w:val="00791CD7"/>
    <w:rsid w:val="007923EB"/>
    <w:rsid w:val="007927E4"/>
    <w:rsid w:val="00792D6B"/>
    <w:rsid w:val="00792FE2"/>
    <w:rsid w:val="007949B4"/>
    <w:rsid w:val="00795366"/>
    <w:rsid w:val="00795C12"/>
    <w:rsid w:val="00796060"/>
    <w:rsid w:val="00796277"/>
    <w:rsid w:val="00796DCE"/>
    <w:rsid w:val="00796F86"/>
    <w:rsid w:val="0079756C"/>
    <w:rsid w:val="00797FAD"/>
    <w:rsid w:val="007A02DA"/>
    <w:rsid w:val="007A0479"/>
    <w:rsid w:val="007A0A62"/>
    <w:rsid w:val="007A0AFE"/>
    <w:rsid w:val="007A0FCB"/>
    <w:rsid w:val="007A16D5"/>
    <w:rsid w:val="007A1D2A"/>
    <w:rsid w:val="007A2DA4"/>
    <w:rsid w:val="007A3226"/>
    <w:rsid w:val="007A4B43"/>
    <w:rsid w:val="007A4EC6"/>
    <w:rsid w:val="007A4F55"/>
    <w:rsid w:val="007A6D92"/>
    <w:rsid w:val="007A6E8E"/>
    <w:rsid w:val="007A731A"/>
    <w:rsid w:val="007A77C3"/>
    <w:rsid w:val="007A77CF"/>
    <w:rsid w:val="007A7CEE"/>
    <w:rsid w:val="007A7D71"/>
    <w:rsid w:val="007A7EA2"/>
    <w:rsid w:val="007A7F8C"/>
    <w:rsid w:val="007B024F"/>
    <w:rsid w:val="007B0E52"/>
    <w:rsid w:val="007B131C"/>
    <w:rsid w:val="007B1C3F"/>
    <w:rsid w:val="007B2453"/>
    <w:rsid w:val="007B315B"/>
    <w:rsid w:val="007B3535"/>
    <w:rsid w:val="007B3539"/>
    <w:rsid w:val="007B36FB"/>
    <w:rsid w:val="007B42AD"/>
    <w:rsid w:val="007B53B5"/>
    <w:rsid w:val="007B5517"/>
    <w:rsid w:val="007B619C"/>
    <w:rsid w:val="007B6274"/>
    <w:rsid w:val="007B6779"/>
    <w:rsid w:val="007B7080"/>
    <w:rsid w:val="007B7E85"/>
    <w:rsid w:val="007C0207"/>
    <w:rsid w:val="007C0332"/>
    <w:rsid w:val="007C1234"/>
    <w:rsid w:val="007C148F"/>
    <w:rsid w:val="007C168C"/>
    <w:rsid w:val="007C244C"/>
    <w:rsid w:val="007C25BF"/>
    <w:rsid w:val="007C2B21"/>
    <w:rsid w:val="007C2FC1"/>
    <w:rsid w:val="007C486C"/>
    <w:rsid w:val="007C4949"/>
    <w:rsid w:val="007C4F93"/>
    <w:rsid w:val="007C52D9"/>
    <w:rsid w:val="007C59FB"/>
    <w:rsid w:val="007C5A65"/>
    <w:rsid w:val="007C6B73"/>
    <w:rsid w:val="007C6C2A"/>
    <w:rsid w:val="007C72BF"/>
    <w:rsid w:val="007D0108"/>
    <w:rsid w:val="007D0283"/>
    <w:rsid w:val="007D068F"/>
    <w:rsid w:val="007D0E76"/>
    <w:rsid w:val="007D0EE1"/>
    <w:rsid w:val="007D119A"/>
    <w:rsid w:val="007D2ABA"/>
    <w:rsid w:val="007D2E63"/>
    <w:rsid w:val="007D38A1"/>
    <w:rsid w:val="007D38B9"/>
    <w:rsid w:val="007D3A57"/>
    <w:rsid w:val="007D3C8D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35C8"/>
    <w:rsid w:val="007E3B97"/>
    <w:rsid w:val="007E3C3E"/>
    <w:rsid w:val="007E3C8C"/>
    <w:rsid w:val="007E3F60"/>
    <w:rsid w:val="007E48E3"/>
    <w:rsid w:val="007E4B53"/>
    <w:rsid w:val="007E51F7"/>
    <w:rsid w:val="007E5856"/>
    <w:rsid w:val="007E5DAB"/>
    <w:rsid w:val="007E71A0"/>
    <w:rsid w:val="007E7927"/>
    <w:rsid w:val="007F04D3"/>
    <w:rsid w:val="007F10A6"/>
    <w:rsid w:val="007F1E35"/>
    <w:rsid w:val="007F2838"/>
    <w:rsid w:val="007F2D04"/>
    <w:rsid w:val="007F364E"/>
    <w:rsid w:val="007F5357"/>
    <w:rsid w:val="007F5C11"/>
    <w:rsid w:val="007F5CE1"/>
    <w:rsid w:val="00800356"/>
    <w:rsid w:val="00800C57"/>
    <w:rsid w:val="00800C9E"/>
    <w:rsid w:val="00800F4D"/>
    <w:rsid w:val="008012EA"/>
    <w:rsid w:val="00802835"/>
    <w:rsid w:val="008032E5"/>
    <w:rsid w:val="008035C1"/>
    <w:rsid w:val="0080489B"/>
    <w:rsid w:val="00804C72"/>
    <w:rsid w:val="00804C89"/>
    <w:rsid w:val="008050BD"/>
    <w:rsid w:val="00805178"/>
    <w:rsid w:val="008058CB"/>
    <w:rsid w:val="00805E56"/>
    <w:rsid w:val="008060B9"/>
    <w:rsid w:val="00806977"/>
    <w:rsid w:val="0081076F"/>
    <w:rsid w:val="00811107"/>
    <w:rsid w:val="00811CE6"/>
    <w:rsid w:val="008120D2"/>
    <w:rsid w:val="0081286D"/>
    <w:rsid w:val="00812C6C"/>
    <w:rsid w:val="0081344B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1AA"/>
    <w:rsid w:val="00822472"/>
    <w:rsid w:val="008225BE"/>
    <w:rsid w:val="00823249"/>
    <w:rsid w:val="00823CB9"/>
    <w:rsid w:val="00823D61"/>
    <w:rsid w:val="0082440A"/>
    <w:rsid w:val="00824ADE"/>
    <w:rsid w:val="00825BE0"/>
    <w:rsid w:val="008262B0"/>
    <w:rsid w:val="008266DE"/>
    <w:rsid w:val="0082678E"/>
    <w:rsid w:val="0082714C"/>
    <w:rsid w:val="008274D9"/>
    <w:rsid w:val="00827F20"/>
    <w:rsid w:val="00827F4F"/>
    <w:rsid w:val="00827F7C"/>
    <w:rsid w:val="00830426"/>
    <w:rsid w:val="00830A8A"/>
    <w:rsid w:val="00831327"/>
    <w:rsid w:val="008313EE"/>
    <w:rsid w:val="00831D2E"/>
    <w:rsid w:val="00832665"/>
    <w:rsid w:val="0083294A"/>
    <w:rsid w:val="00833ADF"/>
    <w:rsid w:val="00833CE7"/>
    <w:rsid w:val="00833DA3"/>
    <w:rsid w:val="008345C9"/>
    <w:rsid w:val="00834781"/>
    <w:rsid w:val="00834824"/>
    <w:rsid w:val="00834E98"/>
    <w:rsid w:val="008350DD"/>
    <w:rsid w:val="00835454"/>
    <w:rsid w:val="00835DF2"/>
    <w:rsid w:val="00835EE0"/>
    <w:rsid w:val="008360E8"/>
    <w:rsid w:val="008362E6"/>
    <w:rsid w:val="0083630D"/>
    <w:rsid w:val="0083633E"/>
    <w:rsid w:val="00836B82"/>
    <w:rsid w:val="0083710C"/>
    <w:rsid w:val="00837140"/>
    <w:rsid w:val="00837F08"/>
    <w:rsid w:val="0084024F"/>
    <w:rsid w:val="00840739"/>
    <w:rsid w:val="00840765"/>
    <w:rsid w:val="0084096B"/>
    <w:rsid w:val="00840E81"/>
    <w:rsid w:val="00841031"/>
    <w:rsid w:val="00841143"/>
    <w:rsid w:val="00841199"/>
    <w:rsid w:val="00841206"/>
    <w:rsid w:val="00841253"/>
    <w:rsid w:val="008416BA"/>
    <w:rsid w:val="00841A1C"/>
    <w:rsid w:val="00841C7B"/>
    <w:rsid w:val="00843A5A"/>
    <w:rsid w:val="008448B8"/>
    <w:rsid w:val="00845175"/>
    <w:rsid w:val="0084522A"/>
    <w:rsid w:val="00846865"/>
    <w:rsid w:val="008475A6"/>
    <w:rsid w:val="008503E7"/>
    <w:rsid w:val="008507FA"/>
    <w:rsid w:val="008509E5"/>
    <w:rsid w:val="00850C2A"/>
    <w:rsid w:val="008517C1"/>
    <w:rsid w:val="00851F7A"/>
    <w:rsid w:val="008544A2"/>
    <w:rsid w:val="00855327"/>
    <w:rsid w:val="00855655"/>
    <w:rsid w:val="008557AF"/>
    <w:rsid w:val="008557E9"/>
    <w:rsid w:val="00855DA8"/>
    <w:rsid w:val="008560CB"/>
    <w:rsid w:val="008567D8"/>
    <w:rsid w:val="008567E7"/>
    <w:rsid w:val="00856AC4"/>
    <w:rsid w:val="0085754F"/>
    <w:rsid w:val="00857B7D"/>
    <w:rsid w:val="00857ED6"/>
    <w:rsid w:val="00860815"/>
    <w:rsid w:val="00861D72"/>
    <w:rsid w:val="0086219C"/>
    <w:rsid w:val="00862484"/>
    <w:rsid w:val="008636C1"/>
    <w:rsid w:val="00863C2F"/>
    <w:rsid w:val="00864536"/>
    <w:rsid w:val="00864F0D"/>
    <w:rsid w:val="008652B2"/>
    <w:rsid w:val="008660C8"/>
    <w:rsid w:val="00866846"/>
    <w:rsid w:val="00866A6B"/>
    <w:rsid w:val="00866B31"/>
    <w:rsid w:val="00866C62"/>
    <w:rsid w:val="00866D4C"/>
    <w:rsid w:val="00866E48"/>
    <w:rsid w:val="00867374"/>
    <w:rsid w:val="00870881"/>
    <w:rsid w:val="00873C32"/>
    <w:rsid w:val="00873EB4"/>
    <w:rsid w:val="00875609"/>
    <w:rsid w:val="008757ED"/>
    <w:rsid w:val="008757F4"/>
    <w:rsid w:val="0087626E"/>
    <w:rsid w:val="00876762"/>
    <w:rsid w:val="00876E12"/>
    <w:rsid w:val="00876F01"/>
    <w:rsid w:val="008771AB"/>
    <w:rsid w:val="00877605"/>
    <w:rsid w:val="0087760B"/>
    <w:rsid w:val="00877E7E"/>
    <w:rsid w:val="0088099F"/>
    <w:rsid w:val="0088142B"/>
    <w:rsid w:val="0088250C"/>
    <w:rsid w:val="0088267C"/>
    <w:rsid w:val="00882CB6"/>
    <w:rsid w:val="008832BA"/>
    <w:rsid w:val="00883573"/>
    <w:rsid w:val="008838A9"/>
    <w:rsid w:val="008839DE"/>
    <w:rsid w:val="00884138"/>
    <w:rsid w:val="008845AB"/>
    <w:rsid w:val="008848AC"/>
    <w:rsid w:val="008848DF"/>
    <w:rsid w:val="00885198"/>
    <w:rsid w:val="008853E1"/>
    <w:rsid w:val="00885521"/>
    <w:rsid w:val="00886E43"/>
    <w:rsid w:val="00887566"/>
    <w:rsid w:val="008875D5"/>
    <w:rsid w:val="00887E6C"/>
    <w:rsid w:val="00890618"/>
    <w:rsid w:val="008906F6"/>
    <w:rsid w:val="008907A9"/>
    <w:rsid w:val="0089147F"/>
    <w:rsid w:val="008917B0"/>
    <w:rsid w:val="0089214C"/>
    <w:rsid w:val="008937FD"/>
    <w:rsid w:val="00893975"/>
    <w:rsid w:val="008939B4"/>
    <w:rsid w:val="00893F6A"/>
    <w:rsid w:val="0089407B"/>
    <w:rsid w:val="00894182"/>
    <w:rsid w:val="0089468C"/>
    <w:rsid w:val="00895ABD"/>
    <w:rsid w:val="00895DFA"/>
    <w:rsid w:val="00895E5F"/>
    <w:rsid w:val="008961FA"/>
    <w:rsid w:val="008962AC"/>
    <w:rsid w:val="00896FE7"/>
    <w:rsid w:val="008970C9"/>
    <w:rsid w:val="00897A78"/>
    <w:rsid w:val="00897ADB"/>
    <w:rsid w:val="00897CE8"/>
    <w:rsid w:val="008A0E6A"/>
    <w:rsid w:val="008A14B2"/>
    <w:rsid w:val="008A20BE"/>
    <w:rsid w:val="008A2484"/>
    <w:rsid w:val="008A24C9"/>
    <w:rsid w:val="008A2EFE"/>
    <w:rsid w:val="008A323E"/>
    <w:rsid w:val="008A32C1"/>
    <w:rsid w:val="008A33BA"/>
    <w:rsid w:val="008A3B80"/>
    <w:rsid w:val="008A3C82"/>
    <w:rsid w:val="008A3D38"/>
    <w:rsid w:val="008A4B26"/>
    <w:rsid w:val="008A521E"/>
    <w:rsid w:val="008A69AB"/>
    <w:rsid w:val="008A6B15"/>
    <w:rsid w:val="008B020F"/>
    <w:rsid w:val="008B2CA5"/>
    <w:rsid w:val="008B30D1"/>
    <w:rsid w:val="008B3983"/>
    <w:rsid w:val="008B3E30"/>
    <w:rsid w:val="008B49C5"/>
    <w:rsid w:val="008B4A20"/>
    <w:rsid w:val="008B4FC0"/>
    <w:rsid w:val="008B523F"/>
    <w:rsid w:val="008B545C"/>
    <w:rsid w:val="008B6012"/>
    <w:rsid w:val="008B62F9"/>
    <w:rsid w:val="008B6ACE"/>
    <w:rsid w:val="008B7632"/>
    <w:rsid w:val="008C0E4F"/>
    <w:rsid w:val="008C10C2"/>
    <w:rsid w:val="008C12F9"/>
    <w:rsid w:val="008C2A37"/>
    <w:rsid w:val="008C2EF9"/>
    <w:rsid w:val="008C3A22"/>
    <w:rsid w:val="008C4946"/>
    <w:rsid w:val="008C4B8D"/>
    <w:rsid w:val="008C4DEE"/>
    <w:rsid w:val="008C520B"/>
    <w:rsid w:val="008C60EE"/>
    <w:rsid w:val="008C6E4B"/>
    <w:rsid w:val="008D09AE"/>
    <w:rsid w:val="008D0AF7"/>
    <w:rsid w:val="008D0F2E"/>
    <w:rsid w:val="008D12BB"/>
    <w:rsid w:val="008D1D49"/>
    <w:rsid w:val="008D201A"/>
    <w:rsid w:val="008D39EA"/>
    <w:rsid w:val="008D3F4B"/>
    <w:rsid w:val="008D5881"/>
    <w:rsid w:val="008D5A0A"/>
    <w:rsid w:val="008D5BD0"/>
    <w:rsid w:val="008D609F"/>
    <w:rsid w:val="008D6982"/>
    <w:rsid w:val="008D73A2"/>
    <w:rsid w:val="008D77A5"/>
    <w:rsid w:val="008D7E84"/>
    <w:rsid w:val="008E1CBF"/>
    <w:rsid w:val="008E27FC"/>
    <w:rsid w:val="008E2870"/>
    <w:rsid w:val="008E3A1E"/>
    <w:rsid w:val="008E3C90"/>
    <w:rsid w:val="008E4118"/>
    <w:rsid w:val="008E413C"/>
    <w:rsid w:val="008E6785"/>
    <w:rsid w:val="008E77DC"/>
    <w:rsid w:val="008E7A2E"/>
    <w:rsid w:val="008E7F8D"/>
    <w:rsid w:val="008F007D"/>
    <w:rsid w:val="008F0C16"/>
    <w:rsid w:val="008F142B"/>
    <w:rsid w:val="008F2007"/>
    <w:rsid w:val="008F27D9"/>
    <w:rsid w:val="008F3057"/>
    <w:rsid w:val="008F310D"/>
    <w:rsid w:val="008F3DBE"/>
    <w:rsid w:val="008F4109"/>
    <w:rsid w:val="008F41F3"/>
    <w:rsid w:val="008F521F"/>
    <w:rsid w:val="008F588D"/>
    <w:rsid w:val="008F5F14"/>
    <w:rsid w:val="008F7220"/>
    <w:rsid w:val="008F74E2"/>
    <w:rsid w:val="00900162"/>
    <w:rsid w:val="00900A19"/>
    <w:rsid w:val="00900F37"/>
    <w:rsid w:val="009011DC"/>
    <w:rsid w:val="009015CE"/>
    <w:rsid w:val="0090181C"/>
    <w:rsid w:val="00901A87"/>
    <w:rsid w:val="0090347A"/>
    <w:rsid w:val="00903643"/>
    <w:rsid w:val="00903C72"/>
    <w:rsid w:val="00903FC9"/>
    <w:rsid w:val="00904DC8"/>
    <w:rsid w:val="00904E56"/>
    <w:rsid w:val="009052E8"/>
    <w:rsid w:val="009071A1"/>
    <w:rsid w:val="00907292"/>
    <w:rsid w:val="00910102"/>
    <w:rsid w:val="009110F5"/>
    <w:rsid w:val="00911227"/>
    <w:rsid w:val="00911837"/>
    <w:rsid w:val="009118E7"/>
    <w:rsid w:val="00911F07"/>
    <w:rsid w:val="0091267A"/>
    <w:rsid w:val="0091279A"/>
    <w:rsid w:val="00912A67"/>
    <w:rsid w:val="0091335C"/>
    <w:rsid w:val="0091365D"/>
    <w:rsid w:val="00913762"/>
    <w:rsid w:val="009137D2"/>
    <w:rsid w:val="00914271"/>
    <w:rsid w:val="00914974"/>
    <w:rsid w:val="00915555"/>
    <w:rsid w:val="00915F0E"/>
    <w:rsid w:val="00916375"/>
    <w:rsid w:val="009166F8"/>
    <w:rsid w:val="00916F02"/>
    <w:rsid w:val="00916FE3"/>
    <w:rsid w:val="009174A2"/>
    <w:rsid w:val="009174E0"/>
    <w:rsid w:val="00917E79"/>
    <w:rsid w:val="0092007D"/>
    <w:rsid w:val="0092012B"/>
    <w:rsid w:val="0092069B"/>
    <w:rsid w:val="00920899"/>
    <w:rsid w:val="0092104E"/>
    <w:rsid w:val="009213E2"/>
    <w:rsid w:val="009215CA"/>
    <w:rsid w:val="00921B2B"/>
    <w:rsid w:val="009222FF"/>
    <w:rsid w:val="0092236D"/>
    <w:rsid w:val="00922698"/>
    <w:rsid w:val="00922E3F"/>
    <w:rsid w:val="0092433F"/>
    <w:rsid w:val="00924526"/>
    <w:rsid w:val="00924C46"/>
    <w:rsid w:val="009253A6"/>
    <w:rsid w:val="0092602C"/>
    <w:rsid w:val="00926B9B"/>
    <w:rsid w:val="009278DC"/>
    <w:rsid w:val="00930057"/>
    <w:rsid w:val="00930401"/>
    <w:rsid w:val="00931760"/>
    <w:rsid w:val="00931E37"/>
    <w:rsid w:val="00932435"/>
    <w:rsid w:val="00932EFF"/>
    <w:rsid w:val="00933473"/>
    <w:rsid w:val="009339AA"/>
    <w:rsid w:val="0093430E"/>
    <w:rsid w:val="00935A62"/>
    <w:rsid w:val="00936094"/>
    <w:rsid w:val="00936A8C"/>
    <w:rsid w:val="00936DA1"/>
    <w:rsid w:val="0094085C"/>
    <w:rsid w:val="00940AEC"/>
    <w:rsid w:val="00941ECD"/>
    <w:rsid w:val="009423EB"/>
    <w:rsid w:val="00942473"/>
    <w:rsid w:val="0094265E"/>
    <w:rsid w:val="00943768"/>
    <w:rsid w:val="00943923"/>
    <w:rsid w:val="00943F91"/>
    <w:rsid w:val="00944343"/>
    <w:rsid w:val="009449C9"/>
    <w:rsid w:val="009455B6"/>
    <w:rsid w:val="0094576A"/>
    <w:rsid w:val="00945C81"/>
    <w:rsid w:val="00945D5B"/>
    <w:rsid w:val="00945F2A"/>
    <w:rsid w:val="00946FA0"/>
    <w:rsid w:val="00950009"/>
    <w:rsid w:val="009505B7"/>
    <w:rsid w:val="00950B9A"/>
    <w:rsid w:val="00950DA8"/>
    <w:rsid w:val="009513C0"/>
    <w:rsid w:val="0095366E"/>
    <w:rsid w:val="00953746"/>
    <w:rsid w:val="00953871"/>
    <w:rsid w:val="009540D0"/>
    <w:rsid w:val="00954BD5"/>
    <w:rsid w:val="00955070"/>
    <w:rsid w:val="009552C0"/>
    <w:rsid w:val="0095579A"/>
    <w:rsid w:val="009569E2"/>
    <w:rsid w:val="00957010"/>
    <w:rsid w:val="009575E6"/>
    <w:rsid w:val="00957B5B"/>
    <w:rsid w:val="00957CCF"/>
    <w:rsid w:val="00957E3D"/>
    <w:rsid w:val="009606D3"/>
    <w:rsid w:val="009607BD"/>
    <w:rsid w:val="00960DBA"/>
    <w:rsid w:val="009612D1"/>
    <w:rsid w:val="00961432"/>
    <w:rsid w:val="00961C03"/>
    <w:rsid w:val="00961EAC"/>
    <w:rsid w:val="00962710"/>
    <w:rsid w:val="00962AD8"/>
    <w:rsid w:val="00962E63"/>
    <w:rsid w:val="00962EEC"/>
    <w:rsid w:val="009630AF"/>
    <w:rsid w:val="00963412"/>
    <w:rsid w:val="0096360B"/>
    <w:rsid w:val="0096368D"/>
    <w:rsid w:val="009637B6"/>
    <w:rsid w:val="00963F6C"/>
    <w:rsid w:val="00964236"/>
    <w:rsid w:val="009647D6"/>
    <w:rsid w:val="0096492C"/>
    <w:rsid w:val="00964B7E"/>
    <w:rsid w:val="00964E74"/>
    <w:rsid w:val="00965FB3"/>
    <w:rsid w:val="0096731C"/>
    <w:rsid w:val="0096739A"/>
    <w:rsid w:val="00967F7F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4DDC"/>
    <w:rsid w:val="00974EB0"/>
    <w:rsid w:val="00975F4A"/>
    <w:rsid w:val="00975FB3"/>
    <w:rsid w:val="00976031"/>
    <w:rsid w:val="00976AE9"/>
    <w:rsid w:val="009778C9"/>
    <w:rsid w:val="009778D6"/>
    <w:rsid w:val="00977A6D"/>
    <w:rsid w:val="009801A7"/>
    <w:rsid w:val="0098071A"/>
    <w:rsid w:val="00980804"/>
    <w:rsid w:val="00980A00"/>
    <w:rsid w:val="00980A2F"/>
    <w:rsid w:val="00980EC6"/>
    <w:rsid w:val="009818B7"/>
    <w:rsid w:val="00981B5F"/>
    <w:rsid w:val="00982849"/>
    <w:rsid w:val="0098301A"/>
    <w:rsid w:val="009843D5"/>
    <w:rsid w:val="0098489A"/>
    <w:rsid w:val="00984AFB"/>
    <w:rsid w:val="00987906"/>
    <w:rsid w:val="00987AB3"/>
    <w:rsid w:val="00987B19"/>
    <w:rsid w:val="00990023"/>
    <w:rsid w:val="0099060F"/>
    <w:rsid w:val="00990D3C"/>
    <w:rsid w:val="00991A4C"/>
    <w:rsid w:val="00992058"/>
    <w:rsid w:val="00992828"/>
    <w:rsid w:val="00992F0B"/>
    <w:rsid w:val="0099345A"/>
    <w:rsid w:val="00993683"/>
    <w:rsid w:val="00993EE2"/>
    <w:rsid w:val="009946C8"/>
    <w:rsid w:val="00994CDD"/>
    <w:rsid w:val="00994D3E"/>
    <w:rsid w:val="009952CE"/>
    <w:rsid w:val="00995377"/>
    <w:rsid w:val="009956C7"/>
    <w:rsid w:val="00995A13"/>
    <w:rsid w:val="00996399"/>
    <w:rsid w:val="00996463"/>
    <w:rsid w:val="009969D4"/>
    <w:rsid w:val="00997F3D"/>
    <w:rsid w:val="009A0826"/>
    <w:rsid w:val="009A0F7E"/>
    <w:rsid w:val="009A1817"/>
    <w:rsid w:val="009A18C4"/>
    <w:rsid w:val="009A1BF1"/>
    <w:rsid w:val="009A25B8"/>
    <w:rsid w:val="009A2F7F"/>
    <w:rsid w:val="009A375C"/>
    <w:rsid w:val="009A3768"/>
    <w:rsid w:val="009A3B7D"/>
    <w:rsid w:val="009A3E1B"/>
    <w:rsid w:val="009A3F45"/>
    <w:rsid w:val="009A4067"/>
    <w:rsid w:val="009A4075"/>
    <w:rsid w:val="009A48AC"/>
    <w:rsid w:val="009A7AB0"/>
    <w:rsid w:val="009B0661"/>
    <w:rsid w:val="009B113B"/>
    <w:rsid w:val="009B18BD"/>
    <w:rsid w:val="009B2FF1"/>
    <w:rsid w:val="009B3461"/>
    <w:rsid w:val="009B4431"/>
    <w:rsid w:val="009B4497"/>
    <w:rsid w:val="009B503C"/>
    <w:rsid w:val="009B535B"/>
    <w:rsid w:val="009B5432"/>
    <w:rsid w:val="009B6F66"/>
    <w:rsid w:val="009C01E4"/>
    <w:rsid w:val="009C1060"/>
    <w:rsid w:val="009C13E7"/>
    <w:rsid w:val="009C1656"/>
    <w:rsid w:val="009C1934"/>
    <w:rsid w:val="009C24AE"/>
    <w:rsid w:val="009C26A2"/>
    <w:rsid w:val="009C2DD4"/>
    <w:rsid w:val="009C35AD"/>
    <w:rsid w:val="009C4AB7"/>
    <w:rsid w:val="009C589A"/>
    <w:rsid w:val="009C5C70"/>
    <w:rsid w:val="009C6176"/>
    <w:rsid w:val="009C68B8"/>
    <w:rsid w:val="009C6FC5"/>
    <w:rsid w:val="009C7A93"/>
    <w:rsid w:val="009C7BA0"/>
    <w:rsid w:val="009D0B4F"/>
    <w:rsid w:val="009D1121"/>
    <w:rsid w:val="009D16C9"/>
    <w:rsid w:val="009D309A"/>
    <w:rsid w:val="009D3276"/>
    <w:rsid w:val="009D36FE"/>
    <w:rsid w:val="009D3FB7"/>
    <w:rsid w:val="009D44D7"/>
    <w:rsid w:val="009D4881"/>
    <w:rsid w:val="009D5432"/>
    <w:rsid w:val="009D55BE"/>
    <w:rsid w:val="009D577C"/>
    <w:rsid w:val="009D6397"/>
    <w:rsid w:val="009D64D3"/>
    <w:rsid w:val="009D6762"/>
    <w:rsid w:val="009D677E"/>
    <w:rsid w:val="009D716D"/>
    <w:rsid w:val="009D7727"/>
    <w:rsid w:val="009D78E9"/>
    <w:rsid w:val="009E0AD4"/>
    <w:rsid w:val="009E13B2"/>
    <w:rsid w:val="009E1492"/>
    <w:rsid w:val="009E1603"/>
    <w:rsid w:val="009E20F3"/>
    <w:rsid w:val="009E23B9"/>
    <w:rsid w:val="009E2BA9"/>
    <w:rsid w:val="009E3B22"/>
    <w:rsid w:val="009E3D4C"/>
    <w:rsid w:val="009E3D7D"/>
    <w:rsid w:val="009E4227"/>
    <w:rsid w:val="009E5481"/>
    <w:rsid w:val="009E7CB4"/>
    <w:rsid w:val="009E7DE0"/>
    <w:rsid w:val="009F087F"/>
    <w:rsid w:val="009F0A95"/>
    <w:rsid w:val="009F1BD1"/>
    <w:rsid w:val="009F2C71"/>
    <w:rsid w:val="009F2ECB"/>
    <w:rsid w:val="009F3473"/>
    <w:rsid w:val="009F34B1"/>
    <w:rsid w:val="009F39F7"/>
    <w:rsid w:val="009F3B8C"/>
    <w:rsid w:val="009F4086"/>
    <w:rsid w:val="009F4109"/>
    <w:rsid w:val="009F42E8"/>
    <w:rsid w:val="009F50AE"/>
    <w:rsid w:val="009F5414"/>
    <w:rsid w:val="009F5B0C"/>
    <w:rsid w:val="009F5E82"/>
    <w:rsid w:val="009F646B"/>
    <w:rsid w:val="009F67F0"/>
    <w:rsid w:val="009F6EC8"/>
    <w:rsid w:val="009F7687"/>
    <w:rsid w:val="009F7D22"/>
    <w:rsid w:val="00A003F1"/>
    <w:rsid w:val="00A0108A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4C1"/>
    <w:rsid w:val="00A10676"/>
    <w:rsid w:val="00A11714"/>
    <w:rsid w:val="00A1301F"/>
    <w:rsid w:val="00A135BF"/>
    <w:rsid w:val="00A13B5A"/>
    <w:rsid w:val="00A15721"/>
    <w:rsid w:val="00A15900"/>
    <w:rsid w:val="00A15F8C"/>
    <w:rsid w:val="00A17182"/>
    <w:rsid w:val="00A17798"/>
    <w:rsid w:val="00A21237"/>
    <w:rsid w:val="00A218E6"/>
    <w:rsid w:val="00A2255D"/>
    <w:rsid w:val="00A22888"/>
    <w:rsid w:val="00A22DFE"/>
    <w:rsid w:val="00A23031"/>
    <w:rsid w:val="00A233FF"/>
    <w:rsid w:val="00A23545"/>
    <w:rsid w:val="00A238A6"/>
    <w:rsid w:val="00A24057"/>
    <w:rsid w:val="00A24A59"/>
    <w:rsid w:val="00A2501A"/>
    <w:rsid w:val="00A25D9F"/>
    <w:rsid w:val="00A26A75"/>
    <w:rsid w:val="00A26C11"/>
    <w:rsid w:val="00A277D2"/>
    <w:rsid w:val="00A27A66"/>
    <w:rsid w:val="00A27B8E"/>
    <w:rsid w:val="00A27EAA"/>
    <w:rsid w:val="00A31096"/>
    <w:rsid w:val="00A310D2"/>
    <w:rsid w:val="00A31370"/>
    <w:rsid w:val="00A32847"/>
    <w:rsid w:val="00A32BAB"/>
    <w:rsid w:val="00A32CB0"/>
    <w:rsid w:val="00A33FC0"/>
    <w:rsid w:val="00A3461E"/>
    <w:rsid w:val="00A34811"/>
    <w:rsid w:val="00A3495B"/>
    <w:rsid w:val="00A34CCD"/>
    <w:rsid w:val="00A35B31"/>
    <w:rsid w:val="00A35C28"/>
    <w:rsid w:val="00A360AC"/>
    <w:rsid w:val="00A366F6"/>
    <w:rsid w:val="00A36873"/>
    <w:rsid w:val="00A36A24"/>
    <w:rsid w:val="00A377E6"/>
    <w:rsid w:val="00A37B27"/>
    <w:rsid w:val="00A37E88"/>
    <w:rsid w:val="00A37ED9"/>
    <w:rsid w:val="00A40684"/>
    <w:rsid w:val="00A418C3"/>
    <w:rsid w:val="00A41CEF"/>
    <w:rsid w:val="00A41D83"/>
    <w:rsid w:val="00A42F93"/>
    <w:rsid w:val="00A434E1"/>
    <w:rsid w:val="00A4372C"/>
    <w:rsid w:val="00A43823"/>
    <w:rsid w:val="00A439AF"/>
    <w:rsid w:val="00A43B47"/>
    <w:rsid w:val="00A4539D"/>
    <w:rsid w:val="00A4565B"/>
    <w:rsid w:val="00A45A92"/>
    <w:rsid w:val="00A45B66"/>
    <w:rsid w:val="00A45D76"/>
    <w:rsid w:val="00A4615F"/>
    <w:rsid w:val="00A4668A"/>
    <w:rsid w:val="00A4705F"/>
    <w:rsid w:val="00A47C65"/>
    <w:rsid w:val="00A5015C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C5A"/>
    <w:rsid w:val="00A57D12"/>
    <w:rsid w:val="00A57FE5"/>
    <w:rsid w:val="00A607C7"/>
    <w:rsid w:val="00A60957"/>
    <w:rsid w:val="00A61687"/>
    <w:rsid w:val="00A61D8B"/>
    <w:rsid w:val="00A625C0"/>
    <w:rsid w:val="00A63CD1"/>
    <w:rsid w:val="00A64C21"/>
    <w:rsid w:val="00A64C51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3C9"/>
    <w:rsid w:val="00A728ED"/>
    <w:rsid w:val="00A732C7"/>
    <w:rsid w:val="00A735F8"/>
    <w:rsid w:val="00A74499"/>
    <w:rsid w:val="00A74696"/>
    <w:rsid w:val="00A74EB9"/>
    <w:rsid w:val="00A76393"/>
    <w:rsid w:val="00A76533"/>
    <w:rsid w:val="00A76C87"/>
    <w:rsid w:val="00A807B9"/>
    <w:rsid w:val="00A80DC2"/>
    <w:rsid w:val="00A80DF2"/>
    <w:rsid w:val="00A81D5F"/>
    <w:rsid w:val="00A81FE9"/>
    <w:rsid w:val="00A824EA"/>
    <w:rsid w:val="00A82638"/>
    <w:rsid w:val="00A828FA"/>
    <w:rsid w:val="00A831B5"/>
    <w:rsid w:val="00A8455F"/>
    <w:rsid w:val="00A8553A"/>
    <w:rsid w:val="00A86876"/>
    <w:rsid w:val="00A86896"/>
    <w:rsid w:val="00A86973"/>
    <w:rsid w:val="00A90CF8"/>
    <w:rsid w:val="00A90E08"/>
    <w:rsid w:val="00A9142C"/>
    <w:rsid w:val="00A91552"/>
    <w:rsid w:val="00A91B96"/>
    <w:rsid w:val="00A91FC6"/>
    <w:rsid w:val="00A920DC"/>
    <w:rsid w:val="00A923CB"/>
    <w:rsid w:val="00A92440"/>
    <w:rsid w:val="00A924C2"/>
    <w:rsid w:val="00A92554"/>
    <w:rsid w:val="00A92912"/>
    <w:rsid w:val="00A931EA"/>
    <w:rsid w:val="00A932D1"/>
    <w:rsid w:val="00A93366"/>
    <w:rsid w:val="00A93416"/>
    <w:rsid w:val="00A938B2"/>
    <w:rsid w:val="00A93915"/>
    <w:rsid w:val="00A93958"/>
    <w:rsid w:val="00A94A8B"/>
    <w:rsid w:val="00A94C47"/>
    <w:rsid w:val="00A950CA"/>
    <w:rsid w:val="00A955A6"/>
    <w:rsid w:val="00A958B2"/>
    <w:rsid w:val="00A95D16"/>
    <w:rsid w:val="00A969E7"/>
    <w:rsid w:val="00A96C51"/>
    <w:rsid w:val="00A9766D"/>
    <w:rsid w:val="00AA02B8"/>
    <w:rsid w:val="00AA0501"/>
    <w:rsid w:val="00AA05A1"/>
    <w:rsid w:val="00AA1108"/>
    <w:rsid w:val="00AA1316"/>
    <w:rsid w:val="00AA2081"/>
    <w:rsid w:val="00AA2AFF"/>
    <w:rsid w:val="00AA2DA7"/>
    <w:rsid w:val="00AA2ED7"/>
    <w:rsid w:val="00AA4B01"/>
    <w:rsid w:val="00AA4F04"/>
    <w:rsid w:val="00AA51AC"/>
    <w:rsid w:val="00AA5815"/>
    <w:rsid w:val="00AA6FB9"/>
    <w:rsid w:val="00AA783B"/>
    <w:rsid w:val="00AA7AF4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2814"/>
    <w:rsid w:val="00AB32F0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65FA"/>
    <w:rsid w:val="00AB6FCB"/>
    <w:rsid w:val="00AB72F6"/>
    <w:rsid w:val="00AB7885"/>
    <w:rsid w:val="00AC01BC"/>
    <w:rsid w:val="00AC0ABD"/>
    <w:rsid w:val="00AC26EA"/>
    <w:rsid w:val="00AC2846"/>
    <w:rsid w:val="00AC2958"/>
    <w:rsid w:val="00AC3032"/>
    <w:rsid w:val="00AC3063"/>
    <w:rsid w:val="00AC4035"/>
    <w:rsid w:val="00AC40C6"/>
    <w:rsid w:val="00AC4B3C"/>
    <w:rsid w:val="00AC6116"/>
    <w:rsid w:val="00AC684B"/>
    <w:rsid w:val="00AD00AA"/>
    <w:rsid w:val="00AD07A1"/>
    <w:rsid w:val="00AD1A9F"/>
    <w:rsid w:val="00AD31CA"/>
    <w:rsid w:val="00AD3657"/>
    <w:rsid w:val="00AD38EC"/>
    <w:rsid w:val="00AD4182"/>
    <w:rsid w:val="00AD42B6"/>
    <w:rsid w:val="00AD47C6"/>
    <w:rsid w:val="00AD4EC2"/>
    <w:rsid w:val="00AD7284"/>
    <w:rsid w:val="00AD79CC"/>
    <w:rsid w:val="00AD7B77"/>
    <w:rsid w:val="00AD7E26"/>
    <w:rsid w:val="00AE0154"/>
    <w:rsid w:val="00AE0279"/>
    <w:rsid w:val="00AE0486"/>
    <w:rsid w:val="00AE0733"/>
    <w:rsid w:val="00AE0ED2"/>
    <w:rsid w:val="00AE20E9"/>
    <w:rsid w:val="00AE2C7A"/>
    <w:rsid w:val="00AE4549"/>
    <w:rsid w:val="00AE4558"/>
    <w:rsid w:val="00AE4E3E"/>
    <w:rsid w:val="00AE51A5"/>
    <w:rsid w:val="00AE5293"/>
    <w:rsid w:val="00AE53DF"/>
    <w:rsid w:val="00AE5A2C"/>
    <w:rsid w:val="00AE5C65"/>
    <w:rsid w:val="00AE6A94"/>
    <w:rsid w:val="00AE72A2"/>
    <w:rsid w:val="00AE76B3"/>
    <w:rsid w:val="00AE7FD8"/>
    <w:rsid w:val="00AF00C2"/>
    <w:rsid w:val="00AF0320"/>
    <w:rsid w:val="00AF0665"/>
    <w:rsid w:val="00AF0A08"/>
    <w:rsid w:val="00AF0F41"/>
    <w:rsid w:val="00AF24BE"/>
    <w:rsid w:val="00AF2EDF"/>
    <w:rsid w:val="00AF41E8"/>
    <w:rsid w:val="00AF461F"/>
    <w:rsid w:val="00AF46DE"/>
    <w:rsid w:val="00AF5681"/>
    <w:rsid w:val="00AF5A9E"/>
    <w:rsid w:val="00AF69C2"/>
    <w:rsid w:val="00AF6A55"/>
    <w:rsid w:val="00AF6A8C"/>
    <w:rsid w:val="00AF6AB2"/>
    <w:rsid w:val="00AF7042"/>
    <w:rsid w:val="00AF713E"/>
    <w:rsid w:val="00AF77E5"/>
    <w:rsid w:val="00B004CE"/>
    <w:rsid w:val="00B01876"/>
    <w:rsid w:val="00B020AE"/>
    <w:rsid w:val="00B02353"/>
    <w:rsid w:val="00B032B6"/>
    <w:rsid w:val="00B039F9"/>
    <w:rsid w:val="00B03EE6"/>
    <w:rsid w:val="00B049D3"/>
    <w:rsid w:val="00B05585"/>
    <w:rsid w:val="00B0632F"/>
    <w:rsid w:val="00B0645F"/>
    <w:rsid w:val="00B0694E"/>
    <w:rsid w:val="00B06A11"/>
    <w:rsid w:val="00B06AAE"/>
    <w:rsid w:val="00B076F0"/>
    <w:rsid w:val="00B10637"/>
    <w:rsid w:val="00B1087F"/>
    <w:rsid w:val="00B110FE"/>
    <w:rsid w:val="00B11799"/>
    <w:rsid w:val="00B11DE0"/>
    <w:rsid w:val="00B11EF0"/>
    <w:rsid w:val="00B129F1"/>
    <w:rsid w:val="00B12BBB"/>
    <w:rsid w:val="00B12F61"/>
    <w:rsid w:val="00B13004"/>
    <w:rsid w:val="00B13503"/>
    <w:rsid w:val="00B1363E"/>
    <w:rsid w:val="00B136F7"/>
    <w:rsid w:val="00B141F3"/>
    <w:rsid w:val="00B14479"/>
    <w:rsid w:val="00B1542B"/>
    <w:rsid w:val="00B15F75"/>
    <w:rsid w:val="00B15F7C"/>
    <w:rsid w:val="00B16807"/>
    <w:rsid w:val="00B16DCD"/>
    <w:rsid w:val="00B17B52"/>
    <w:rsid w:val="00B20EDB"/>
    <w:rsid w:val="00B2109B"/>
    <w:rsid w:val="00B21379"/>
    <w:rsid w:val="00B22D14"/>
    <w:rsid w:val="00B22FEB"/>
    <w:rsid w:val="00B233F2"/>
    <w:rsid w:val="00B2481C"/>
    <w:rsid w:val="00B2526B"/>
    <w:rsid w:val="00B25340"/>
    <w:rsid w:val="00B25503"/>
    <w:rsid w:val="00B25B98"/>
    <w:rsid w:val="00B26609"/>
    <w:rsid w:val="00B267EE"/>
    <w:rsid w:val="00B27CE6"/>
    <w:rsid w:val="00B305D7"/>
    <w:rsid w:val="00B3095D"/>
    <w:rsid w:val="00B30ACD"/>
    <w:rsid w:val="00B31B90"/>
    <w:rsid w:val="00B31E0D"/>
    <w:rsid w:val="00B321BC"/>
    <w:rsid w:val="00B33517"/>
    <w:rsid w:val="00B33DEA"/>
    <w:rsid w:val="00B3404C"/>
    <w:rsid w:val="00B343EC"/>
    <w:rsid w:val="00B34CA8"/>
    <w:rsid w:val="00B35189"/>
    <w:rsid w:val="00B35343"/>
    <w:rsid w:val="00B361FF"/>
    <w:rsid w:val="00B36286"/>
    <w:rsid w:val="00B3630F"/>
    <w:rsid w:val="00B367A5"/>
    <w:rsid w:val="00B36A6F"/>
    <w:rsid w:val="00B36FF7"/>
    <w:rsid w:val="00B37E90"/>
    <w:rsid w:val="00B40189"/>
    <w:rsid w:val="00B4037A"/>
    <w:rsid w:val="00B41720"/>
    <w:rsid w:val="00B42754"/>
    <w:rsid w:val="00B427EC"/>
    <w:rsid w:val="00B42814"/>
    <w:rsid w:val="00B42CA8"/>
    <w:rsid w:val="00B434F6"/>
    <w:rsid w:val="00B4393A"/>
    <w:rsid w:val="00B4506A"/>
    <w:rsid w:val="00B4534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44C"/>
    <w:rsid w:val="00B47464"/>
    <w:rsid w:val="00B4757D"/>
    <w:rsid w:val="00B47DB7"/>
    <w:rsid w:val="00B47F72"/>
    <w:rsid w:val="00B47F9D"/>
    <w:rsid w:val="00B501D9"/>
    <w:rsid w:val="00B50CAF"/>
    <w:rsid w:val="00B5136C"/>
    <w:rsid w:val="00B51415"/>
    <w:rsid w:val="00B51E9D"/>
    <w:rsid w:val="00B52071"/>
    <w:rsid w:val="00B52B5E"/>
    <w:rsid w:val="00B530DE"/>
    <w:rsid w:val="00B530F7"/>
    <w:rsid w:val="00B55336"/>
    <w:rsid w:val="00B55515"/>
    <w:rsid w:val="00B55570"/>
    <w:rsid w:val="00B55668"/>
    <w:rsid w:val="00B55AD1"/>
    <w:rsid w:val="00B55D1B"/>
    <w:rsid w:val="00B55F0E"/>
    <w:rsid w:val="00B56CB1"/>
    <w:rsid w:val="00B56D68"/>
    <w:rsid w:val="00B57566"/>
    <w:rsid w:val="00B578DA"/>
    <w:rsid w:val="00B57C46"/>
    <w:rsid w:val="00B57CFC"/>
    <w:rsid w:val="00B608F2"/>
    <w:rsid w:val="00B60E07"/>
    <w:rsid w:val="00B6178C"/>
    <w:rsid w:val="00B617BC"/>
    <w:rsid w:val="00B61C5B"/>
    <w:rsid w:val="00B61D63"/>
    <w:rsid w:val="00B6304E"/>
    <w:rsid w:val="00B632E0"/>
    <w:rsid w:val="00B63816"/>
    <w:rsid w:val="00B64E64"/>
    <w:rsid w:val="00B6511E"/>
    <w:rsid w:val="00B65592"/>
    <w:rsid w:val="00B65F91"/>
    <w:rsid w:val="00B667BB"/>
    <w:rsid w:val="00B6753C"/>
    <w:rsid w:val="00B70248"/>
    <w:rsid w:val="00B70B0F"/>
    <w:rsid w:val="00B70B50"/>
    <w:rsid w:val="00B71175"/>
    <w:rsid w:val="00B7143E"/>
    <w:rsid w:val="00B72A68"/>
    <w:rsid w:val="00B72C42"/>
    <w:rsid w:val="00B739F9"/>
    <w:rsid w:val="00B73BBF"/>
    <w:rsid w:val="00B74367"/>
    <w:rsid w:val="00B7451E"/>
    <w:rsid w:val="00B7502E"/>
    <w:rsid w:val="00B7593E"/>
    <w:rsid w:val="00B76EE2"/>
    <w:rsid w:val="00B81BD7"/>
    <w:rsid w:val="00B81C96"/>
    <w:rsid w:val="00B82201"/>
    <w:rsid w:val="00B83C07"/>
    <w:rsid w:val="00B83D7F"/>
    <w:rsid w:val="00B845D0"/>
    <w:rsid w:val="00B84611"/>
    <w:rsid w:val="00B85303"/>
    <w:rsid w:val="00B85FF1"/>
    <w:rsid w:val="00B8603F"/>
    <w:rsid w:val="00B875EF"/>
    <w:rsid w:val="00B879F5"/>
    <w:rsid w:val="00B87DEA"/>
    <w:rsid w:val="00B92A01"/>
    <w:rsid w:val="00B9314A"/>
    <w:rsid w:val="00B93290"/>
    <w:rsid w:val="00B94051"/>
    <w:rsid w:val="00B942C2"/>
    <w:rsid w:val="00B94868"/>
    <w:rsid w:val="00B94939"/>
    <w:rsid w:val="00B956DF"/>
    <w:rsid w:val="00B9629C"/>
    <w:rsid w:val="00B96841"/>
    <w:rsid w:val="00B96A2C"/>
    <w:rsid w:val="00B970D6"/>
    <w:rsid w:val="00BA195A"/>
    <w:rsid w:val="00BA290D"/>
    <w:rsid w:val="00BA2CFF"/>
    <w:rsid w:val="00BA3181"/>
    <w:rsid w:val="00BA32D4"/>
    <w:rsid w:val="00BA3691"/>
    <w:rsid w:val="00BA3E27"/>
    <w:rsid w:val="00BA45A9"/>
    <w:rsid w:val="00BA4682"/>
    <w:rsid w:val="00BA5356"/>
    <w:rsid w:val="00BA5CDE"/>
    <w:rsid w:val="00BA7CC5"/>
    <w:rsid w:val="00BB0877"/>
    <w:rsid w:val="00BB0AF2"/>
    <w:rsid w:val="00BB13B1"/>
    <w:rsid w:val="00BB173E"/>
    <w:rsid w:val="00BB1B31"/>
    <w:rsid w:val="00BB20A8"/>
    <w:rsid w:val="00BB2A8D"/>
    <w:rsid w:val="00BB3B50"/>
    <w:rsid w:val="00BB3E3C"/>
    <w:rsid w:val="00BB4AFC"/>
    <w:rsid w:val="00BB4CAD"/>
    <w:rsid w:val="00BB51C4"/>
    <w:rsid w:val="00BB54DB"/>
    <w:rsid w:val="00BB59C3"/>
    <w:rsid w:val="00BB62E5"/>
    <w:rsid w:val="00BB692B"/>
    <w:rsid w:val="00BC007A"/>
    <w:rsid w:val="00BC031C"/>
    <w:rsid w:val="00BC047A"/>
    <w:rsid w:val="00BC13DA"/>
    <w:rsid w:val="00BC1FDA"/>
    <w:rsid w:val="00BC261A"/>
    <w:rsid w:val="00BC29A4"/>
    <w:rsid w:val="00BC2D5C"/>
    <w:rsid w:val="00BC34BE"/>
    <w:rsid w:val="00BC4565"/>
    <w:rsid w:val="00BC4CD9"/>
    <w:rsid w:val="00BC52AC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63B8"/>
    <w:rsid w:val="00BD6821"/>
    <w:rsid w:val="00BD7F54"/>
    <w:rsid w:val="00BE0161"/>
    <w:rsid w:val="00BE03D9"/>
    <w:rsid w:val="00BE0418"/>
    <w:rsid w:val="00BE0915"/>
    <w:rsid w:val="00BE0D94"/>
    <w:rsid w:val="00BE1FAE"/>
    <w:rsid w:val="00BE20F6"/>
    <w:rsid w:val="00BE22CE"/>
    <w:rsid w:val="00BE267C"/>
    <w:rsid w:val="00BE3212"/>
    <w:rsid w:val="00BE439B"/>
    <w:rsid w:val="00BE4AA8"/>
    <w:rsid w:val="00BE4F91"/>
    <w:rsid w:val="00BE4FC0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0FFC"/>
    <w:rsid w:val="00BF1341"/>
    <w:rsid w:val="00BF2404"/>
    <w:rsid w:val="00BF3AAF"/>
    <w:rsid w:val="00BF402C"/>
    <w:rsid w:val="00BF422D"/>
    <w:rsid w:val="00BF4723"/>
    <w:rsid w:val="00BF4FA6"/>
    <w:rsid w:val="00BF5706"/>
    <w:rsid w:val="00BF580E"/>
    <w:rsid w:val="00BF5DEF"/>
    <w:rsid w:val="00BF665D"/>
    <w:rsid w:val="00BF6792"/>
    <w:rsid w:val="00C006D8"/>
    <w:rsid w:val="00C01556"/>
    <w:rsid w:val="00C023D5"/>
    <w:rsid w:val="00C02D0C"/>
    <w:rsid w:val="00C030C2"/>
    <w:rsid w:val="00C03487"/>
    <w:rsid w:val="00C03A90"/>
    <w:rsid w:val="00C03F6F"/>
    <w:rsid w:val="00C0452E"/>
    <w:rsid w:val="00C0463F"/>
    <w:rsid w:val="00C04AAE"/>
    <w:rsid w:val="00C04ECF"/>
    <w:rsid w:val="00C05BE2"/>
    <w:rsid w:val="00C060B2"/>
    <w:rsid w:val="00C115DE"/>
    <w:rsid w:val="00C1180F"/>
    <w:rsid w:val="00C12024"/>
    <w:rsid w:val="00C12BD1"/>
    <w:rsid w:val="00C13627"/>
    <w:rsid w:val="00C13E74"/>
    <w:rsid w:val="00C1434C"/>
    <w:rsid w:val="00C1599D"/>
    <w:rsid w:val="00C15A71"/>
    <w:rsid w:val="00C16233"/>
    <w:rsid w:val="00C16447"/>
    <w:rsid w:val="00C1663C"/>
    <w:rsid w:val="00C17937"/>
    <w:rsid w:val="00C20073"/>
    <w:rsid w:val="00C203E3"/>
    <w:rsid w:val="00C21A07"/>
    <w:rsid w:val="00C227DC"/>
    <w:rsid w:val="00C229FC"/>
    <w:rsid w:val="00C238E1"/>
    <w:rsid w:val="00C23982"/>
    <w:rsid w:val="00C23D67"/>
    <w:rsid w:val="00C240B6"/>
    <w:rsid w:val="00C24B40"/>
    <w:rsid w:val="00C25629"/>
    <w:rsid w:val="00C264C4"/>
    <w:rsid w:val="00C26D14"/>
    <w:rsid w:val="00C26F6D"/>
    <w:rsid w:val="00C27B61"/>
    <w:rsid w:val="00C3049F"/>
    <w:rsid w:val="00C30B53"/>
    <w:rsid w:val="00C30B76"/>
    <w:rsid w:val="00C3103E"/>
    <w:rsid w:val="00C31AB1"/>
    <w:rsid w:val="00C31E50"/>
    <w:rsid w:val="00C326BD"/>
    <w:rsid w:val="00C32A73"/>
    <w:rsid w:val="00C33770"/>
    <w:rsid w:val="00C33D34"/>
    <w:rsid w:val="00C346F6"/>
    <w:rsid w:val="00C34FA6"/>
    <w:rsid w:val="00C354F6"/>
    <w:rsid w:val="00C35B7D"/>
    <w:rsid w:val="00C3635D"/>
    <w:rsid w:val="00C364E5"/>
    <w:rsid w:val="00C36695"/>
    <w:rsid w:val="00C36F09"/>
    <w:rsid w:val="00C3758C"/>
    <w:rsid w:val="00C401BE"/>
    <w:rsid w:val="00C4122B"/>
    <w:rsid w:val="00C41784"/>
    <w:rsid w:val="00C41C38"/>
    <w:rsid w:val="00C41D32"/>
    <w:rsid w:val="00C42683"/>
    <w:rsid w:val="00C42CDB"/>
    <w:rsid w:val="00C437C4"/>
    <w:rsid w:val="00C44267"/>
    <w:rsid w:val="00C44E1B"/>
    <w:rsid w:val="00C4512D"/>
    <w:rsid w:val="00C452C5"/>
    <w:rsid w:val="00C457F7"/>
    <w:rsid w:val="00C466FA"/>
    <w:rsid w:val="00C4699C"/>
    <w:rsid w:val="00C46C73"/>
    <w:rsid w:val="00C46F54"/>
    <w:rsid w:val="00C47440"/>
    <w:rsid w:val="00C47C40"/>
    <w:rsid w:val="00C50819"/>
    <w:rsid w:val="00C50DFA"/>
    <w:rsid w:val="00C51505"/>
    <w:rsid w:val="00C51CA6"/>
    <w:rsid w:val="00C52546"/>
    <w:rsid w:val="00C52809"/>
    <w:rsid w:val="00C52E27"/>
    <w:rsid w:val="00C537C5"/>
    <w:rsid w:val="00C53F35"/>
    <w:rsid w:val="00C53F95"/>
    <w:rsid w:val="00C5447C"/>
    <w:rsid w:val="00C5459F"/>
    <w:rsid w:val="00C54904"/>
    <w:rsid w:val="00C54B68"/>
    <w:rsid w:val="00C54BD3"/>
    <w:rsid w:val="00C556A0"/>
    <w:rsid w:val="00C55A37"/>
    <w:rsid w:val="00C55B5E"/>
    <w:rsid w:val="00C55EFB"/>
    <w:rsid w:val="00C60490"/>
    <w:rsid w:val="00C6080F"/>
    <w:rsid w:val="00C60907"/>
    <w:rsid w:val="00C60BC1"/>
    <w:rsid w:val="00C60C1D"/>
    <w:rsid w:val="00C61325"/>
    <w:rsid w:val="00C6176F"/>
    <w:rsid w:val="00C61A74"/>
    <w:rsid w:val="00C62968"/>
    <w:rsid w:val="00C630D9"/>
    <w:rsid w:val="00C63889"/>
    <w:rsid w:val="00C63E92"/>
    <w:rsid w:val="00C6473A"/>
    <w:rsid w:val="00C64C0D"/>
    <w:rsid w:val="00C66136"/>
    <w:rsid w:val="00C66411"/>
    <w:rsid w:val="00C66C02"/>
    <w:rsid w:val="00C66C2F"/>
    <w:rsid w:val="00C66C84"/>
    <w:rsid w:val="00C6754E"/>
    <w:rsid w:val="00C6790C"/>
    <w:rsid w:val="00C679F6"/>
    <w:rsid w:val="00C70176"/>
    <w:rsid w:val="00C7038B"/>
    <w:rsid w:val="00C709F9"/>
    <w:rsid w:val="00C70C1A"/>
    <w:rsid w:val="00C70DB1"/>
    <w:rsid w:val="00C71301"/>
    <w:rsid w:val="00C718F8"/>
    <w:rsid w:val="00C72A4D"/>
    <w:rsid w:val="00C73CE6"/>
    <w:rsid w:val="00C74162"/>
    <w:rsid w:val="00C74E7A"/>
    <w:rsid w:val="00C76701"/>
    <w:rsid w:val="00C76B8E"/>
    <w:rsid w:val="00C77163"/>
    <w:rsid w:val="00C77D4A"/>
    <w:rsid w:val="00C77E9D"/>
    <w:rsid w:val="00C805F1"/>
    <w:rsid w:val="00C80ED8"/>
    <w:rsid w:val="00C80F5B"/>
    <w:rsid w:val="00C82480"/>
    <w:rsid w:val="00C82D24"/>
    <w:rsid w:val="00C8328B"/>
    <w:rsid w:val="00C8357B"/>
    <w:rsid w:val="00C83FFB"/>
    <w:rsid w:val="00C84608"/>
    <w:rsid w:val="00C85490"/>
    <w:rsid w:val="00C857BF"/>
    <w:rsid w:val="00C862F5"/>
    <w:rsid w:val="00C8650E"/>
    <w:rsid w:val="00C8651E"/>
    <w:rsid w:val="00C873E7"/>
    <w:rsid w:val="00C87500"/>
    <w:rsid w:val="00C877F1"/>
    <w:rsid w:val="00C9071A"/>
    <w:rsid w:val="00C90D82"/>
    <w:rsid w:val="00C91259"/>
    <w:rsid w:val="00C919DA"/>
    <w:rsid w:val="00C91A0E"/>
    <w:rsid w:val="00C91B5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142A"/>
    <w:rsid w:val="00CA26C7"/>
    <w:rsid w:val="00CA2C2A"/>
    <w:rsid w:val="00CA314E"/>
    <w:rsid w:val="00CA3915"/>
    <w:rsid w:val="00CA421E"/>
    <w:rsid w:val="00CA45A7"/>
    <w:rsid w:val="00CA49C5"/>
    <w:rsid w:val="00CA54B9"/>
    <w:rsid w:val="00CA5D84"/>
    <w:rsid w:val="00CA6C3F"/>
    <w:rsid w:val="00CA6CC6"/>
    <w:rsid w:val="00CA6E33"/>
    <w:rsid w:val="00CA6F0A"/>
    <w:rsid w:val="00CA7409"/>
    <w:rsid w:val="00CA77C1"/>
    <w:rsid w:val="00CA7BCE"/>
    <w:rsid w:val="00CB006C"/>
    <w:rsid w:val="00CB221E"/>
    <w:rsid w:val="00CB2456"/>
    <w:rsid w:val="00CB3328"/>
    <w:rsid w:val="00CB33A2"/>
    <w:rsid w:val="00CB342A"/>
    <w:rsid w:val="00CB37FB"/>
    <w:rsid w:val="00CB385F"/>
    <w:rsid w:val="00CB3B66"/>
    <w:rsid w:val="00CB3C62"/>
    <w:rsid w:val="00CB4527"/>
    <w:rsid w:val="00CB47AF"/>
    <w:rsid w:val="00CB5FCC"/>
    <w:rsid w:val="00CB6029"/>
    <w:rsid w:val="00CB768E"/>
    <w:rsid w:val="00CC018A"/>
    <w:rsid w:val="00CC0778"/>
    <w:rsid w:val="00CC089D"/>
    <w:rsid w:val="00CC23D7"/>
    <w:rsid w:val="00CC2452"/>
    <w:rsid w:val="00CC278E"/>
    <w:rsid w:val="00CC3725"/>
    <w:rsid w:val="00CC3A98"/>
    <w:rsid w:val="00CC417D"/>
    <w:rsid w:val="00CC4508"/>
    <w:rsid w:val="00CC4B35"/>
    <w:rsid w:val="00CC5699"/>
    <w:rsid w:val="00CC626C"/>
    <w:rsid w:val="00CC6E06"/>
    <w:rsid w:val="00CD0C56"/>
    <w:rsid w:val="00CD1A06"/>
    <w:rsid w:val="00CD1F85"/>
    <w:rsid w:val="00CD2620"/>
    <w:rsid w:val="00CD272A"/>
    <w:rsid w:val="00CD2984"/>
    <w:rsid w:val="00CD35E9"/>
    <w:rsid w:val="00CD376B"/>
    <w:rsid w:val="00CD52D3"/>
    <w:rsid w:val="00CD5678"/>
    <w:rsid w:val="00CD5779"/>
    <w:rsid w:val="00CD5BF6"/>
    <w:rsid w:val="00CD6000"/>
    <w:rsid w:val="00CD6C7D"/>
    <w:rsid w:val="00CD77A5"/>
    <w:rsid w:val="00CD7A99"/>
    <w:rsid w:val="00CD7FB8"/>
    <w:rsid w:val="00CE03C7"/>
    <w:rsid w:val="00CE080E"/>
    <w:rsid w:val="00CE1ED7"/>
    <w:rsid w:val="00CE1FE2"/>
    <w:rsid w:val="00CE244D"/>
    <w:rsid w:val="00CE2636"/>
    <w:rsid w:val="00CE2E9D"/>
    <w:rsid w:val="00CE3281"/>
    <w:rsid w:val="00CE3709"/>
    <w:rsid w:val="00CE39C4"/>
    <w:rsid w:val="00CE43A1"/>
    <w:rsid w:val="00CE4749"/>
    <w:rsid w:val="00CE50F4"/>
    <w:rsid w:val="00CE56A7"/>
    <w:rsid w:val="00CE6E16"/>
    <w:rsid w:val="00CE7724"/>
    <w:rsid w:val="00CE7BB0"/>
    <w:rsid w:val="00CF0D5D"/>
    <w:rsid w:val="00CF0ECB"/>
    <w:rsid w:val="00CF186C"/>
    <w:rsid w:val="00CF1FB3"/>
    <w:rsid w:val="00CF290A"/>
    <w:rsid w:val="00CF300B"/>
    <w:rsid w:val="00CF32CF"/>
    <w:rsid w:val="00CF3466"/>
    <w:rsid w:val="00CF4741"/>
    <w:rsid w:val="00CF7765"/>
    <w:rsid w:val="00D00FC9"/>
    <w:rsid w:val="00D01CAA"/>
    <w:rsid w:val="00D02B83"/>
    <w:rsid w:val="00D02E3D"/>
    <w:rsid w:val="00D032EE"/>
    <w:rsid w:val="00D036D7"/>
    <w:rsid w:val="00D03EC5"/>
    <w:rsid w:val="00D04F6F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C38"/>
    <w:rsid w:val="00D10FF3"/>
    <w:rsid w:val="00D110DD"/>
    <w:rsid w:val="00D11A3A"/>
    <w:rsid w:val="00D11CB8"/>
    <w:rsid w:val="00D12C68"/>
    <w:rsid w:val="00D12FD9"/>
    <w:rsid w:val="00D1306E"/>
    <w:rsid w:val="00D1329B"/>
    <w:rsid w:val="00D14113"/>
    <w:rsid w:val="00D14883"/>
    <w:rsid w:val="00D14A10"/>
    <w:rsid w:val="00D14CE9"/>
    <w:rsid w:val="00D16768"/>
    <w:rsid w:val="00D16FA7"/>
    <w:rsid w:val="00D20382"/>
    <w:rsid w:val="00D20577"/>
    <w:rsid w:val="00D20B13"/>
    <w:rsid w:val="00D20D44"/>
    <w:rsid w:val="00D21553"/>
    <w:rsid w:val="00D21E12"/>
    <w:rsid w:val="00D2202A"/>
    <w:rsid w:val="00D22713"/>
    <w:rsid w:val="00D22727"/>
    <w:rsid w:val="00D24124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3015B"/>
    <w:rsid w:val="00D30467"/>
    <w:rsid w:val="00D30666"/>
    <w:rsid w:val="00D307DE"/>
    <w:rsid w:val="00D31F81"/>
    <w:rsid w:val="00D3227D"/>
    <w:rsid w:val="00D323DA"/>
    <w:rsid w:val="00D32D8F"/>
    <w:rsid w:val="00D33D45"/>
    <w:rsid w:val="00D33DD0"/>
    <w:rsid w:val="00D347F0"/>
    <w:rsid w:val="00D34BA9"/>
    <w:rsid w:val="00D34C39"/>
    <w:rsid w:val="00D35086"/>
    <w:rsid w:val="00D3577F"/>
    <w:rsid w:val="00D35CC7"/>
    <w:rsid w:val="00D36158"/>
    <w:rsid w:val="00D36848"/>
    <w:rsid w:val="00D3699C"/>
    <w:rsid w:val="00D37195"/>
    <w:rsid w:val="00D37BC0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38D"/>
    <w:rsid w:val="00D44F6A"/>
    <w:rsid w:val="00D45E61"/>
    <w:rsid w:val="00D4604B"/>
    <w:rsid w:val="00D46204"/>
    <w:rsid w:val="00D465FC"/>
    <w:rsid w:val="00D46C93"/>
    <w:rsid w:val="00D46CA5"/>
    <w:rsid w:val="00D47050"/>
    <w:rsid w:val="00D47668"/>
    <w:rsid w:val="00D47E78"/>
    <w:rsid w:val="00D47F04"/>
    <w:rsid w:val="00D515CF"/>
    <w:rsid w:val="00D51731"/>
    <w:rsid w:val="00D51A87"/>
    <w:rsid w:val="00D523D0"/>
    <w:rsid w:val="00D52535"/>
    <w:rsid w:val="00D531CA"/>
    <w:rsid w:val="00D5355F"/>
    <w:rsid w:val="00D53611"/>
    <w:rsid w:val="00D53994"/>
    <w:rsid w:val="00D53F1C"/>
    <w:rsid w:val="00D544AF"/>
    <w:rsid w:val="00D5466C"/>
    <w:rsid w:val="00D5586E"/>
    <w:rsid w:val="00D564E8"/>
    <w:rsid w:val="00D57172"/>
    <w:rsid w:val="00D573F8"/>
    <w:rsid w:val="00D5744E"/>
    <w:rsid w:val="00D61B39"/>
    <w:rsid w:val="00D61E1A"/>
    <w:rsid w:val="00D623FF"/>
    <w:rsid w:val="00D624B9"/>
    <w:rsid w:val="00D62B27"/>
    <w:rsid w:val="00D637D1"/>
    <w:rsid w:val="00D63CD9"/>
    <w:rsid w:val="00D64090"/>
    <w:rsid w:val="00D64BE7"/>
    <w:rsid w:val="00D654A0"/>
    <w:rsid w:val="00D6567B"/>
    <w:rsid w:val="00D6604D"/>
    <w:rsid w:val="00D66D06"/>
    <w:rsid w:val="00D700D7"/>
    <w:rsid w:val="00D707A8"/>
    <w:rsid w:val="00D7127E"/>
    <w:rsid w:val="00D71EE3"/>
    <w:rsid w:val="00D726B7"/>
    <w:rsid w:val="00D726D5"/>
    <w:rsid w:val="00D739A5"/>
    <w:rsid w:val="00D74726"/>
    <w:rsid w:val="00D74828"/>
    <w:rsid w:val="00D75478"/>
    <w:rsid w:val="00D75560"/>
    <w:rsid w:val="00D763C6"/>
    <w:rsid w:val="00D766F0"/>
    <w:rsid w:val="00D76B5D"/>
    <w:rsid w:val="00D77239"/>
    <w:rsid w:val="00D774EB"/>
    <w:rsid w:val="00D802A4"/>
    <w:rsid w:val="00D80368"/>
    <w:rsid w:val="00D804AD"/>
    <w:rsid w:val="00D80B8E"/>
    <w:rsid w:val="00D80C74"/>
    <w:rsid w:val="00D81684"/>
    <w:rsid w:val="00D81982"/>
    <w:rsid w:val="00D819C8"/>
    <w:rsid w:val="00D81A49"/>
    <w:rsid w:val="00D82E22"/>
    <w:rsid w:val="00D84AFD"/>
    <w:rsid w:val="00D84C80"/>
    <w:rsid w:val="00D84DC7"/>
    <w:rsid w:val="00D86074"/>
    <w:rsid w:val="00D863B8"/>
    <w:rsid w:val="00D86547"/>
    <w:rsid w:val="00D8700D"/>
    <w:rsid w:val="00D8702C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36F7"/>
    <w:rsid w:val="00D94021"/>
    <w:rsid w:val="00D94DB1"/>
    <w:rsid w:val="00D95124"/>
    <w:rsid w:val="00D96051"/>
    <w:rsid w:val="00D96CC4"/>
    <w:rsid w:val="00D96F3F"/>
    <w:rsid w:val="00D97109"/>
    <w:rsid w:val="00D972AB"/>
    <w:rsid w:val="00D979E8"/>
    <w:rsid w:val="00D97AD4"/>
    <w:rsid w:val="00DA0241"/>
    <w:rsid w:val="00DA1366"/>
    <w:rsid w:val="00DA19A0"/>
    <w:rsid w:val="00DA308A"/>
    <w:rsid w:val="00DA37D0"/>
    <w:rsid w:val="00DA3E17"/>
    <w:rsid w:val="00DA413F"/>
    <w:rsid w:val="00DA42DD"/>
    <w:rsid w:val="00DA48F2"/>
    <w:rsid w:val="00DA4B8D"/>
    <w:rsid w:val="00DA56AA"/>
    <w:rsid w:val="00DA5A7F"/>
    <w:rsid w:val="00DA5BFA"/>
    <w:rsid w:val="00DB0429"/>
    <w:rsid w:val="00DB2009"/>
    <w:rsid w:val="00DB2059"/>
    <w:rsid w:val="00DB2163"/>
    <w:rsid w:val="00DB218F"/>
    <w:rsid w:val="00DB24E2"/>
    <w:rsid w:val="00DB3C6C"/>
    <w:rsid w:val="00DB46FB"/>
    <w:rsid w:val="00DB48C5"/>
    <w:rsid w:val="00DB6614"/>
    <w:rsid w:val="00DB6795"/>
    <w:rsid w:val="00DB681B"/>
    <w:rsid w:val="00DB6A4D"/>
    <w:rsid w:val="00DB6CB4"/>
    <w:rsid w:val="00DB7446"/>
    <w:rsid w:val="00DB7D50"/>
    <w:rsid w:val="00DB7EB5"/>
    <w:rsid w:val="00DC1025"/>
    <w:rsid w:val="00DC16A4"/>
    <w:rsid w:val="00DC31E6"/>
    <w:rsid w:val="00DC4AC6"/>
    <w:rsid w:val="00DC5545"/>
    <w:rsid w:val="00DC58A6"/>
    <w:rsid w:val="00DC5934"/>
    <w:rsid w:val="00DC66B3"/>
    <w:rsid w:val="00DC747C"/>
    <w:rsid w:val="00DC77F5"/>
    <w:rsid w:val="00DC7DA2"/>
    <w:rsid w:val="00DC7E83"/>
    <w:rsid w:val="00DD036E"/>
    <w:rsid w:val="00DD0378"/>
    <w:rsid w:val="00DD09F0"/>
    <w:rsid w:val="00DD0A16"/>
    <w:rsid w:val="00DD0E72"/>
    <w:rsid w:val="00DD17C7"/>
    <w:rsid w:val="00DD28B8"/>
    <w:rsid w:val="00DD3A27"/>
    <w:rsid w:val="00DD443B"/>
    <w:rsid w:val="00DD476A"/>
    <w:rsid w:val="00DD47F9"/>
    <w:rsid w:val="00DD49C1"/>
    <w:rsid w:val="00DD5613"/>
    <w:rsid w:val="00DD59FE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2E46"/>
    <w:rsid w:val="00DE3222"/>
    <w:rsid w:val="00DE3258"/>
    <w:rsid w:val="00DE3A7D"/>
    <w:rsid w:val="00DE3B27"/>
    <w:rsid w:val="00DE3D5D"/>
    <w:rsid w:val="00DE5CDF"/>
    <w:rsid w:val="00DE5F99"/>
    <w:rsid w:val="00DE7B83"/>
    <w:rsid w:val="00DF009D"/>
    <w:rsid w:val="00DF02CD"/>
    <w:rsid w:val="00DF0FDB"/>
    <w:rsid w:val="00DF1368"/>
    <w:rsid w:val="00DF2373"/>
    <w:rsid w:val="00DF27AE"/>
    <w:rsid w:val="00DF2E89"/>
    <w:rsid w:val="00DF3395"/>
    <w:rsid w:val="00DF3703"/>
    <w:rsid w:val="00DF6604"/>
    <w:rsid w:val="00DF6891"/>
    <w:rsid w:val="00DF7481"/>
    <w:rsid w:val="00DF7938"/>
    <w:rsid w:val="00DF7997"/>
    <w:rsid w:val="00DF7BE9"/>
    <w:rsid w:val="00DF7FCA"/>
    <w:rsid w:val="00E00B59"/>
    <w:rsid w:val="00E00BA8"/>
    <w:rsid w:val="00E00C7C"/>
    <w:rsid w:val="00E019BF"/>
    <w:rsid w:val="00E01E17"/>
    <w:rsid w:val="00E02485"/>
    <w:rsid w:val="00E02A42"/>
    <w:rsid w:val="00E02CA1"/>
    <w:rsid w:val="00E02CD0"/>
    <w:rsid w:val="00E0302E"/>
    <w:rsid w:val="00E031D0"/>
    <w:rsid w:val="00E04222"/>
    <w:rsid w:val="00E042E2"/>
    <w:rsid w:val="00E04676"/>
    <w:rsid w:val="00E066BD"/>
    <w:rsid w:val="00E071E4"/>
    <w:rsid w:val="00E07461"/>
    <w:rsid w:val="00E07A07"/>
    <w:rsid w:val="00E11416"/>
    <w:rsid w:val="00E11A71"/>
    <w:rsid w:val="00E1273A"/>
    <w:rsid w:val="00E13916"/>
    <w:rsid w:val="00E13F8C"/>
    <w:rsid w:val="00E13FCA"/>
    <w:rsid w:val="00E1417E"/>
    <w:rsid w:val="00E14AB5"/>
    <w:rsid w:val="00E15842"/>
    <w:rsid w:val="00E15D62"/>
    <w:rsid w:val="00E15D7F"/>
    <w:rsid w:val="00E16206"/>
    <w:rsid w:val="00E16981"/>
    <w:rsid w:val="00E16CE5"/>
    <w:rsid w:val="00E177A8"/>
    <w:rsid w:val="00E1786D"/>
    <w:rsid w:val="00E179B3"/>
    <w:rsid w:val="00E179D6"/>
    <w:rsid w:val="00E2046A"/>
    <w:rsid w:val="00E21624"/>
    <w:rsid w:val="00E2178E"/>
    <w:rsid w:val="00E224F2"/>
    <w:rsid w:val="00E225D5"/>
    <w:rsid w:val="00E22A4A"/>
    <w:rsid w:val="00E234C1"/>
    <w:rsid w:val="00E23B42"/>
    <w:rsid w:val="00E23F3D"/>
    <w:rsid w:val="00E248F7"/>
    <w:rsid w:val="00E24C44"/>
    <w:rsid w:val="00E2509F"/>
    <w:rsid w:val="00E2526E"/>
    <w:rsid w:val="00E2536D"/>
    <w:rsid w:val="00E260AC"/>
    <w:rsid w:val="00E262C5"/>
    <w:rsid w:val="00E26AA4"/>
    <w:rsid w:val="00E26B25"/>
    <w:rsid w:val="00E26B69"/>
    <w:rsid w:val="00E26F10"/>
    <w:rsid w:val="00E26F43"/>
    <w:rsid w:val="00E27355"/>
    <w:rsid w:val="00E27C93"/>
    <w:rsid w:val="00E3004F"/>
    <w:rsid w:val="00E300AE"/>
    <w:rsid w:val="00E31104"/>
    <w:rsid w:val="00E31627"/>
    <w:rsid w:val="00E31745"/>
    <w:rsid w:val="00E31A60"/>
    <w:rsid w:val="00E31A8C"/>
    <w:rsid w:val="00E32227"/>
    <w:rsid w:val="00E326F8"/>
    <w:rsid w:val="00E32933"/>
    <w:rsid w:val="00E334A1"/>
    <w:rsid w:val="00E33506"/>
    <w:rsid w:val="00E34F9A"/>
    <w:rsid w:val="00E36442"/>
    <w:rsid w:val="00E36631"/>
    <w:rsid w:val="00E366C1"/>
    <w:rsid w:val="00E36BB7"/>
    <w:rsid w:val="00E370D1"/>
    <w:rsid w:val="00E370FB"/>
    <w:rsid w:val="00E4000D"/>
    <w:rsid w:val="00E40881"/>
    <w:rsid w:val="00E4092A"/>
    <w:rsid w:val="00E41115"/>
    <w:rsid w:val="00E42C59"/>
    <w:rsid w:val="00E430A4"/>
    <w:rsid w:val="00E435FB"/>
    <w:rsid w:val="00E43D14"/>
    <w:rsid w:val="00E4489D"/>
    <w:rsid w:val="00E448DB"/>
    <w:rsid w:val="00E44E61"/>
    <w:rsid w:val="00E451F4"/>
    <w:rsid w:val="00E45B21"/>
    <w:rsid w:val="00E45EB5"/>
    <w:rsid w:val="00E47662"/>
    <w:rsid w:val="00E47B1D"/>
    <w:rsid w:val="00E47C74"/>
    <w:rsid w:val="00E5133E"/>
    <w:rsid w:val="00E513D1"/>
    <w:rsid w:val="00E51A36"/>
    <w:rsid w:val="00E51BFE"/>
    <w:rsid w:val="00E524C5"/>
    <w:rsid w:val="00E5264A"/>
    <w:rsid w:val="00E5305A"/>
    <w:rsid w:val="00E53483"/>
    <w:rsid w:val="00E53931"/>
    <w:rsid w:val="00E53C26"/>
    <w:rsid w:val="00E53F49"/>
    <w:rsid w:val="00E5500D"/>
    <w:rsid w:val="00E5505F"/>
    <w:rsid w:val="00E556D3"/>
    <w:rsid w:val="00E56C49"/>
    <w:rsid w:val="00E56E3E"/>
    <w:rsid w:val="00E57650"/>
    <w:rsid w:val="00E579E0"/>
    <w:rsid w:val="00E57A71"/>
    <w:rsid w:val="00E57C8E"/>
    <w:rsid w:val="00E601A8"/>
    <w:rsid w:val="00E60325"/>
    <w:rsid w:val="00E60E4D"/>
    <w:rsid w:val="00E613D2"/>
    <w:rsid w:val="00E615FE"/>
    <w:rsid w:val="00E627FE"/>
    <w:rsid w:val="00E628A1"/>
    <w:rsid w:val="00E62B86"/>
    <w:rsid w:val="00E6397A"/>
    <w:rsid w:val="00E644F9"/>
    <w:rsid w:val="00E64D0D"/>
    <w:rsid w:val="00E65642"/>
    <w:rsid w:val="00E65A90"/>
    <w:rsid w:val="00E65ED2"/>
    <w:rsid w:val="00E66021"/>
    <w:rsid w:val="00E6688E"/>
    <w:rsid w:val="00E70D3B"/>
    <w:rsid w:val="00E71B01"/>
    <w:rsid w:val="00E72645"/>
    <w:rsid w:val="00E7278B"/>
    <w:rsid w:val="00E755A7"/>
    <w:rsid w:val="00E759BB"/>
    <w:rsid w:val="00E765AE"/>
    <w:rsid w:val="00E76C83"/>
    <w:rsid w:val="00E77EFC"/>
    <w:rsid w:val="00E80195"/>
    <w:rsid w:val="00E80C39"/>
    <w:rsid w:val="00E80E82"/>
    <w:rsid w:val="00E81768"/>
    <w:rsid w:val="00E8251F"/>
    <w:rsid w:val="00E8299A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1D35"/>
    <w:rsid w:val="00E922CE"/>
    <w:rsid w:val="00E92459"/>
    <w:rsid w:val="00E927CF"/>
    <w:rsid w:val="00E93750"/>
    <w:rsid w:val="00E93F6B"/>
    <w:rsid w:val="00E9412F"/>
    <w:rsid w:val="00E94145"/>
    <w:rsid w:val="00E9449D"/>
    <w:rsid w:val="00E94573"/>
    <w:rsid w:val="00E965F7"/>
    <w:rsid w:val="00E96818"/>
    <w:rsid w:val="00E97B7A"/>
    <w:rsid w:val="00E97E7C"/>
    <w:rsid w:val="00EA01ED"/>
    <w:rsid w:val="00EA2795"/>
    <w:rsid w:val="00EA2A41"/>
    <w:rsid w:val="00EA2B11"/>
    <w:rsid w:val="00EA5F3E"/>
    <w:rsid w:val="00EA6718"/>
    <w:rsid w:val="00EA70A6"/>
    <w:rsid w:val="00EA72E1"/>
    <w:rsid w:val="00EA790D"/>
    <w:rsid w:val="00EA7915"/>
    <w:rsid w:val="00EB0935"/>
    <w:rsid w:val="00EB1702"/>
    <w:rsid w:val="00EB1E0F"/>
    <w:rsid w:val="00EB23C4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A85"/>
    <w:rsid w:val="00EB6B57"/>
    <w:rsid w:val="00EB6BEA"/>
    <w:rsid w:val="00EB6D0D"/>
    <w:rsid w:val="00EB7EDB"/>
    <w:rsid w:val="00EC1178"/>
    <w:rsid w:val="00EC126B"/>
    <w:rsid w:val="00EC13A5"/>
    <w:rsid w:val="00EC15C6"/>
    <w:rsid w:val="00EC1C61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4DF7"/>
    <w:rsid w:val="00EC68DD"/>
    <w:rsid w:val="00EC6DF0"/>
    <w:rsid w:val="00EC70C2"/>
    <w:rsid w:val="00ED1319"/>
    <w:rsid w:val="00ED1580"/>
    <w:rsid w:val="00ED2B9A"/>
    <w:rsid w:val="00ED340F"/>
    <w:rsid w:val="00ED3F74"/>
    <w:rsid w:val="00ED415B"/>
    <w:rsid w:val="00ED47C3"/>
    <w:rsid w:val="00ED5835"/>
    <w:rsid w:val="00ED594B"/>
    <w:rsid w:val="00ED6784"/>
    <w:rsid w:val="00ED6833"/>
    <w:rsid w:val="00ED717B"/>
    <w:rsid w:val="00ED7EF6"/>
    <w:rsid w:val="00EE04B1"/>
    <w:rsid w:val="00EE04C0"/>
    <w:rsid w:val="00EE071D"/>
    <w:rsid w:val="00EE083C"/>
    <w:rsid w:val="00EE0AB9"/>
    <w:rsid w:val="00EE1177"/>
    <w:rsid w:val="00EE136E"/>
    <w:rsid w:val="00EE168B"/>
    <w:rsid w:val="00EE1826"/>
    <w:rsid w:val="00EE1CA6"/>
    <w:rsid w:val="00EE20CD"/>
    <w:rsid w:val="00EE29E2"/>
    <w:rsid w:val="00EE39B0"/>
    <w:rsid w:val="00EE3AD5"/>
    <w:rsid w:val="00EE3C56"/>
    <w:rsid w:val="00EE48C0"/>
    <w:rsid w:val="00EE55FC"/>
    <w:rsid w:val="00EE56AA"/>
    <w:rsid w:val="00EE58D3"/>
    <w:rsid w:val="00EE5CAF"/>
    <w:rsid w:val="00EE5D6D"/>
    <w:rsid w:val="00EE5E66"/>
    <w:rsid w:val="00EE6538"/>
    <w:rsid w:val="00EE6B2F"/>
    <w:rsid w:val="00EE7745"/>
    <w:rsid w:val="00EE7AB2"/>
    <w:rsid w:val="00EE7DBA"/>
    <w:rsid w:val="00EE7E78"/>
    <w:rsid w:val="00EF01CA"/>
    <w:rsid w:val="00EF0469"/>
    <w:rsid w:val="00EF11B0"/>
    <w:rsid w:val="00EF1485"/>
    <w:rsid w:val="00EF1CAF"/>
    <w:rsid w:val="00EF25BA"/>
    <w:rsid w:val="00EF36B6"/>
    <w:rsid w:val="00EF39D6"/>
    <w:rsid w:val="00EF3CB1"/>
    <w:rsid w:val="00EF473B"/>
    <w:rsid w:val="00EF49C2"/>
    <w:rsid w:val="00EF5A69"/>
    <w:rsid w:val="00EF6348"/>
    <w:rsid w:val="00EF6865"/>
    <w:rsid w:val="00EF69F4"/>
    <w:rsid w:val="00EF7EC2"/>
    <w:rsid w:val="00F006DA"/>
    <w:rsid w:val="00F00AEA"/>
    <w:rsid w:val="00F00B53"/>
    <w:rsid w:val="00F00C86"/>
    <w:rsid w:val="00F011ED"/>
    <w:rsid w:val="00F01575"/>
    <w:rsid w:val="00F02C7F"/>
    <w:rsid w:val="00F0303E"/>
    <w:rsid w:val="00F03D01"/>
    <w:rsid w:val="00F04802"/>
    <w:rsid w:val="00F04B85"/>
    <w:rsid w:val="00F04E3B"/>
    <w:rsid w:val="00F04E47"/>
    <w:rsid w:val="00F06197"/>
    <w:rsid w:val="00F073F7"/>
    <w:rsid w:val="00F07EBD"/>
    <w:rsid w:val="00F07F0D"/>
    <w:rsid w:val="00F10ED0"/>
    <w:rsid w:val="00F119DE"/>
    <w:rsid w:val="00F12BFB"/>
    <w:rsid w:val="00F13187"/>
    <w:rsid w:val="00F13337"/>
    <w:rsid w:val="00F13614"/>
    <w:rsid w:val="00F136D2"/>
    <w:rsid w:val="00F13AEE"/>
    <w:rsid w:val="00F1401E"/>
    <w:rsid w:val="00F14FA3"/>
    <w:rsid w:val="00F15052"/>
    <w:rsid w:val="00F15661"/>
    <w:rsid w:val="00F16552"/>
    <w:rsid w:val="00F17435"/>
    <w:rsid w:val="00F17577"/>
    <w:rsid w:val="00F2042F"/>
    <w:rsid w:val="00F2079C"/>
    <w:rsid w:val="00F20A7F"/>
    <w:rsid w:val="00F21015"/>
    <w:rsid w:val="00F21043"/>
    <w:rsid w:val="00F22065"/>
    <w:rsid w:val="00F22765"/>
    <w:rsid w:val="00F22CCB"/>
    <w:rsid w:val="00F23DA9"/>
    <w:rsid w:val="00F248F4"/>
    <w:rsid w:val="00F24C7F"/>
    <w:rsid w:val="00F252A8"/>
    <w:rsid w:val="00F25F18"/>
    <w:rsid w:val="00F260E7"/>
    <w:rsid w:val="00F26296"/>
    <w:rsid w:val="00F264B8"/>
    <w:rsid w:val="00F26D2F"/>
    <w:rsid w:val="00F3167A"/>
    <w:rsid w:val="00F32902"/>
    <w:rsid w:val="00F3380E"/>
    <w:rsid w:val="00F33938"/>
    <w:rsid w:val="00F343CF"/>
    <w:rsid w:val="00F35303"/>
    <w:rsid w:val="00F3635B"/>
    <w:rsid w:val="00F36526"/>
    <w:rsid w:val="00F368E8"/>
    <w:rsid w:val="00F36B6E"/>
    <w:rsid w:val="00F37144"/>
    <w:rsid w:val="00F372CF"/>
    <w:rsid w:val="00F40730"/>
    <w:rsid w:val="00F408BE"/>
    <w:rsid w:val="00F40B65"/>
    <w:rsid w:val="00F40DA9"/>
    <w:rsid w:val="00F413EF"/>
    <w:rsid w:val="00F417B8"/>
    <w:rsid w:val="00F41982"/>
    <w:rsid w:val="00F41B5B"/>
    <w:rsid w:val="00F41C5D"/>
    <w:rsid w:val="00F42211"/>
    <w:rsid w:val="00F42BF9"/>
    <w:rsid w:val="00F42D55"/>
    <w:rsid w:val="00F432EC"/>
    <w:rsid w:val="00F43615"/>
    <w:rsid w:val="00F44EC5"/>
    <w:rsid w:val="00F44F9B"/>
    <w:rsid w:val="00F4530E"/>
    <w:rsid w:val="00F45369"/>
    <w:rsid w:val="00F45E30"/>
    <w:rsid w:val="00F46714"/>
    <w:rsid w:val="00F46F7D"/>
    <w:rsid w:val="00F478B2"/>
    <w:rsid w:val="00F479BB"/>
    <w:rsid w:val="00F479F9"/>
    <w:rsid w:val="00F47BAF"/>
    <w:rsid w:val="00F47C93"/>
    <w:rsid w:val="00F47D71"/>
    <w:rsid w:val="00F50A31"/>
    <w:rsid w:val="00F51126"/>
    <w:rsid w:val="00F52543"/>
    <w:rsid w:val="00F52B1F"/>
    <w:rsid w:val="00F53ED1"/>
    <w:rsid w:val="00F54712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210B"/>
    <w:rsid w:val="00F6286F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03F4"/>
    <w:rsid w:val="00F72957"/>
    <w:rsid w:val="00F729D6"/>
    <w:rsid w:val="00F73012"/>
    <w:rsid w:val="00F733E8"/>
    <w:rsid w:val="00F7434E"/>
    <w:rsid w:val="00F75793"/>
    <w:rsid w:val="00F768B8"/>
    <w:rsid w:val="00F76AA3"/>
    <w:rsid w:val="00F771FD"/>
    <w:rsid w:val="00F804C4"/>
    <w:rsid w:val="00F8077F"/>
    <w:rsid w:val="00F8085C"/>
    <w:rsid w:val="00F82244"/>
    <w:rsid w:val="00F843C9"/>
    <w:rsid w:val="00F8489D"/>
    <w:rsid w:val="00F84F52"/>
    <w:rsid w:val="00F867AA"/>
    <w:rsid w:val="00F868E9"/>
    <w:rsid w:val="00F86DF0"/>
    <w:rsid w:val="00F86FF6"/>
    <w:rsid w:val="00F874D6"/>
    <w:rsid w:val="00F902D3"/>
    <w:rsid w:val="00F9072C"/>
    <w:rsid w:val="00F91ACB"/>
    <w:rsid w:val="00F925BA"/>
    <w:rsid w:val="00F93EA1"/>
    <w:rsid w:val="00F94990"/>
    <w:rsid w:val="00F94A8C"/>
    <w:rsid w:val="00F94EB4"/>
    <w:rsid w:val="00F94FF0"/>
    <w:rsid w:val="00F953D3"/>
    <w:rsid w:val="00F95C6A"/>
    <w:rsid w:val="00F95CB1"/>
    <w:rsid w:val="00F964F3"/>
    <w:rsid w:val="00F96675"/>
    <w:rsid w:val="00F96AA2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1FC5"/>
    <w:rsid w:val="00FA2ADE"/>
    <w:rsid w:val="00FA2CAD"/>
    <w:rsid w:val="00FA2FDB"/>
    <w:rsid w:val="00FA3284"/>
    <w:rsid w:val="00FA3794"/>
    <w:rsid w:val="00FA38CD"/>
    <w:rsid w:val="00FA3B80"/>
    <w:rsid w:val="00FA4587"/>
    <w:rsid w:val="00FA45D9"/>
    <w:rsid w:val="00FA4932"/>
    <w:rsid w:val="00FA572E"/>
    <w:rsid w:val="00FA578D"/>
    <w:rsid w:val="00FA6A05"/>
    <w:rsid w:val="00FA6D7C"/>
    <w:rsid w:val="00FA6FA9"/>
    <w:rsid w:val="00FA7F46"/>
    <w:rsid w:val="00FB07E5"/>
    <w:rsid w:val="00FB18F8"/>
    <w:rsid w:val="00FB1A74"/>
    <w:rsid w:val="00FB2E84"/>
    <w:rsid w:val="00FB355A"/>
    <w:rsid w:val="00FB36B3"/>
    <w:rsid w:val="00FB518E"/>
    <w:rsid w:val="00FB5E4B"/>
    <w:rsid w:val="00FB5F11"/>
    <w:rsid w:val="00FB6490"/>
    <w:rsid w:val="00FB6B34"/>
    <w:rsid w:val="00FB7B6E"/>
    <w:rsid w:val="00FB7B78"/>
    <w:rsid w:val="00FC03AA"/>
    <w:rsid w:val="00FC06DF"/>
    <w:rsid w:val="00FC109A"/>
    <w:rsid w:val="00FC1105"/>
    <w:rsid w:val="00FC12F9"/>
    <w:rsid w:val="00FC13CE"/>
    <w:rsid w:val="00FC14CC"/>
    <w:rsid w:val="00FC1752"/>
    <w:rsid w:val="00FC1931"/>
    <w:rsid w:val="00FC19F1"/>
    <w:rsid w:val="00FC1B65"/>
    <w:rsid w:val="00FC21BC"/>
    <w:rsid w:val="00FC2503"/>
    <w:rsid w:val="00FC353C"/>
    <w:rsid w:val="00FC3CD6"/>
    <w:rsid w:val="00FC43CB"/>
    <w:rsid w:val="00FC447F"/>
    <w:rsid w:val="00FC485D"/>
    <w:rsid w:val="00FC4A4F"/>
    <w:rsid w:val="00FC5189"/>
    <w:rsid w:val="00FC56E8"/>
    <w:rsid w:val="00FC5BB7"/>
    <w:rsid w:val="00FC653A"/>
    <w:rsid w:val="00FC7262"/>
    <w:rsid w:val="00FC757C"/>
    <w:rsid w:val="00FD0296"/>
    <w:rsid w:val="00FD04C2"/>
    <w:rsid w:val="00FD05C9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41C3"/>
    <w:rsid w:val="00FD4BEC"/>
    <w:rsid w:val="00FD5254"/>
    <w:rsid w:val="00FD6094"/>
    <w:rsid w:val="00FD6808"/>
    <w:rsid w:val="00FD6B08"/>
    <w:rsid w:val="00FD74C5"/>
    <w:rsid w:val="00FD7BF1"/>
    <w:rsid w:val="00FD7C79"/>
    <w:rsid w:val="00FE052C"/>
    <w:rsid w:val="00FE10C0"/>
    <w:rsid w:val="00FE11AE"/>
    <w:rsid w:val="00FE312F"/>
    <w:rsid w:val="00FE4450"/>
    <w:rsid w:val="00FE456B"/>
    <w:rsid w:val="00FE456D"/>
    <w:rsid w:val="00FE4606"/>
    <w:rsid w:val="00FE5A4B"/>
    <w:rsid w:val="00FE6B58"/>
    <w:rsid w:val="00FE6FB9"/>
    <w:rsid w:val="00FF0013"/>
    <w:rsid w:val="00FF0716"/>
    <w:rsid w:val="00FF11C0"/>
    <w:rsid w:val="00FF1900"/>
    <w:rsid w:val="00FF20DC"/>
    <w:rsid w:val="00FF29A3"/>
    <w:rsid w:val="00FF347D"/>
    <w:rsid w:val="00FF38AC"/>
    <w:rsid w:val="00FF395E"/>
    <w:rsid w:val="00FF3FEF"/>
    <w:rsid w:val="00FF4073"/>
    <w:rsid w:val="00FF410B"/>
    <w:rsid w:val="00FF559A"/>
    <w:rsid w:val="00FF6A99"/>
    <w:rsid w:val="00FF6B2C"/>
    <w:rsid w:val="00FF7D1F"/>
    <w:rsid w:val="00FF7F09"/>
    <w:rsid w:val="01C04B9F"/>
    <w:rsid w:val="01C340BD"/>
    <w:rsid w:val="01E563B1"/>
    <w:rsid w:val="02482810"/>
    <w:rsid w:val="02CD2E38"/>
    <w:rsid w:val="02F31026"/>
    <w:rsid w:val="02FA14D2"/>
    <w:rsid w:val="0317102C"/>
    <w:rsid w:val="039B38E4"/>
    <w:rsid w:val="03B9356C"/>
    <w:rsid w:val="04405359"/>
    <w:rsid w:val="050B287F"/>
    <w:rsid w:val="05163DCC"/>
    <w:rsid w:val="05F217CD"/>
    <w:rsid w:val="06003B5D"/>
    <w:rsid w:val="06573963"/>
    <w:rsid w:val="066C12B7"/>
    <w:rsid w:val="06782196"/>
    <w:rsid w:val="070525D0"/>
    <w:rsid w:val="07101606"/>
    <w:rsid w:val="077D3E31"/>
    <w:rsid w:val="07885D2C"/>
    <w:rsid w:val="07BC664C"/>
    <w:rsid w:val="07C26DDB"/>
    <w:rsid w:val="085534D9"/>
    <w:rsid w:val="08D76F24"/>
    <w:rsid w:val="08E61184"/>
    <w:rsid w:val="08E9705C"/>
    <w:rsid w:val="09043C6F"/>
    <w:rsid w:val="091A09AB"/>
    <w:rsid w:val="092C5793"/>
    <w:rsid w:val="093D4C2B"/>
    <w:rsid w:val="09A27214"/>
    <w:rsid w:val="09C62B8B"/>
    <w:rsid w:val="09C72DFB"/>
    <w:rsid w:val="09F1731F"/>
    <w:rsid w:val="0ACE5E14"/>
    <w:rsid w:val="0AF25718"/>
    <w:rsid w:val="0B1222BA"/>
    <w:rsid w:val="0BA9238E"/>
    <w:rsid w:val="0BDF1153"/>
    <w:rsid w:val="0BDF424D"/>
    <w:rsid w:val="0BF26547"/>
    <w:rsid w:val="0BFB66EF"/>
    <w:rsid w:val="0BFD6398"/>
    <w:rsid w:val="0C6A4048"/>
    <w:rsid w:val="0CDE2816"/>
    <w:rsid w:val="0D274979"/>
    <w:rsid w:val="0D4E14C5"/>
    <w:rsid w:val="0D8364F1"/>
    <w:rsid w:val="0D975B8D"/>
    <w:rsid w:val="0DDE0C77"/>
    <w:rsid w:val="0E887F68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7479FE"/>
    <w:rsid w:val="11954500"/>
    <w:rsid w:val="121D117C"/>
    <w:rsid w:val="12940358"/>
    <w:rsid w:val="129409F9"/>
    <w:rsid w:val="12A94277"/>
    <w:rsid w:val="12B205CC"/>
    <w:rsid w:val="133E02C4"/>
    <w:rsid w:val="13494CA5"/>
    <w:rsid w:val="13AC6F84"/>
    <w:rsid w:val="13C14E01"/>
    <w:rsid w:val="14182606"/>
    <w:rsid w:val="143C619B"/>
    <w:rsid w:val="153535F5"/>
    <w:rsid w:val="15BD6CA3"/>
    <w:rsid w:val="16287553"/>
    <w:rsid w:val="162D3043"/>
    <w:rsid w:val="164F1B6E"/>
    <w:rsid w:val="16645B0D"/>
    <w:rsid w:val="16782A3D"/>
    <w:rsid w:val="167B2CE0"/>
    <w:rsid w:val="17A872DB"/>
    <w:rsid w:val="17FA5B48"/>
    <w:rsid w:val="18293DF4"/>
    <w:rsid w:val="18732129"/>
    <w:rsid w:val="18A2671B"/>
    <w:rsid w:val="18B503AF"/>
    <w:rsid w:val="18C65705"/>
    <w:rsid w:val="19441DB1"/>
    <w:rsid w:val="19A8723C"/>
    <w:rsid w:val="19E576EB"/>
    <w:rsid w:val="1A420780"/>
    <w:rsid w:val="1A6D057B"/>
    <w:rsid w:val="1A946486"/>
    <w:rsid w:val="1B3B2A87"/>
    <w:rsid w:val="1B637231"/>
    <w:rsid w:val="1B9233E3"/>
    <w:rsid w:val="1C457C7E"/>
    <w:rsid w:val="1C7B6B61"/>
    <w:rsid w:val="1E18576E"/>
    <w:rsid w:val="1EEE5A47"/>
    <w:rsid w:val="1EFB4FE5"/>
    <w:rsid w:val="1F04075A"/>
    <w:rsid w:val="1F5F7137"/>
    <w:rsid w:val="20946013"/>
    <w:rsid w:val="20AF662A"/>
    <w:rsid w:val="20C37D59"/>
    <w:rsid w:val="20DA48EE"/>
    <w:rsid w:val="21366A7E"/>
    <w:rsid w:val="216B64B9"/>
    <w:rsid w:val="218D7607"/>
    <w:rsid w:val="21A0400A"/>
    <w:rsid w:val="21F9509E"/>
    <w:rsid w:val="228E01A1"/>
    <w:rsid w:val="2299342E"/>
    <w:rsid w:val="22E71052"/>
    <w:rsid w:val="22F316D8"/>
    <w:rsid w:val="237379E9"/>
    <w:rsid w:val="23742B37"/>
    <w:rsid w:val="238733F0"/>
    <w:rsid w:val="23E8502A"/>
    <w:rsid w:val="240776DB"/>
    <w:rsid w:val="2426578A"/>
    <w:rsid w:val="24612064"/>
    <w:rsid w:val="248517FF"/>
    <w:rsid w:val="248F3AA1"/>
    <w:rsid w:val="249F1935"/>
    <w:rsid w:val="24F34A8D"/>
    <w:rsid w:val="250406F9"/>
    <w:rsid w:val="253D03DB"/>
    <w:rsid w:val="25F018F1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DE3CA7"/>
    <w:rsid w:val="29E91227"/>
    <w:rsid w:val="2A292011"/>
    <w:rsid w:val="2ADC7FD3"/>
    <w:rsid w:val="2BD40EE5"/>
    <w:rsid w:val="2C514C3C"/>
    <w:rsid w:val="2C675DA5"/>
    <w:rsid w:val="2CA4203C"/>
    <w:rsid w:val="2D091C8D"/>
    <w:rsid w:val="2D9400F9"/>
    <w:rsid w:val="2DDB027C"/>
    <w:rsid w:val="2DDE46F4"/>
    <w:rsid w:val="2E1908B9"/>
    <w:rsid w:val="2E6416BA"/>
    <w:rsid w:val="2E693689"/>
    <w:rsid w:val="2F1B045F"/>
    <w:rsid w:val="2F2037BF"/>
    <w:rsid w:val="2F31494A"/>
    <w:rsid w:val="2F59675A"/>
    <w:rsid w:val="302F7813"/>
    <w:rsid w:val="30A63460"/>
    <w:rsid w:val="30D97129"/>
    <w:rsid w:val="310854EE"/>
    <w:rsid w:val="31473A33"/>
    <w:rsid w:val="315277C2"/>
    <w:rsid w:val="31552F2D"/>
    <w:rsid w:val="315A1997"/>
    <w:rsid w:val="318A2BFA"/>
    <w:rsid w:val="31CD1952"/>
    <w:rsid w:val="320A0D7E"/>
    <w:rsid w:val="322B0844"/>
    <w:rsid w:val="32F03863"/>
    <w:rsid w:val="336C4FD7"/>
    <w:rsid w:val="336F00FA"/>
    <w:rsid w:val="337F3B06"/>
    <w:rsid w:val="338F15B3"/>
    <w:rsid w:val="33CC2106"/>
    <w:rsid w:val="346454F6"/>
    <w:rsid w:val="346B5F76"/>
    <w:rsid w:val="348D0665"/>
    <w:rsid w:val="34A476AC"/>
    <w:rsid w:val="34AF4725"/>
    <w:rsid w:val="34E46864"/>
    <w:rsid w:val="35396682"/>
    <w:rsid w:val="35A9797B"/>
    <w:rsid w:val="35CB37E1"/>
    <w:rsid w:val="36165958"/>
    <w:rsid w:val="36834813"/>
    <w:rsid w:val="36A83394"/>
    <w:rsid w:val="371F3DE4"/>
    <w:rsid w:val="378E152A"/>
    <w:rsid w:val="37F8244E"/>
    <w:rsid w:val="37F94B4B"/>
    <w:rsid w:val="38144880"/>
    <w:rsid w:val="3856647D"/>
    <w:rsid w:val="38D16429"/>
    <w:rsid w:val="39014C58"/>
    <w:rsid w:val="39535C0E"/>
    <w:rsid w:val="3A0C48B3"/>
    <w:rsid w:val="3A551ED4"/>
    <w:rsid w:val="3A686688"/>
    <w:rsid w:val="3AE77108"/>
    <w:rsid w:val="3B6224F2"/>
    <w:rsid w:val="3BA002B4"/>
    <w:rsid w:val="3BAB77FD"/>
    <w:rsid w:val="3BE86E91"/>
    <w:rsid w:val="3C0332A5"/>
    <w:rsid w:val="3C4075AA"/>
    <w:rsid w:val="3CB5273F"/>
    <w:rsid w:val="3CFF5631"/>
    <w:rsid w:val="3D0E7876"/>
    <w:rsid w:val="3D9722ED"/>
    <w:rsid w:val="3DD347E3"/>
    <w:rsid w:val="3E2B0E64"/>
    <w:rsid w:val="3E66239D"/>
    <w:rsid w:val="3EAC3F10"/>
    <w:rsid w:val="3EBA045A"/>
    <w:rsid w:val="3F5E36E7"/>
    <w:rsid w:val="3F9B00EB"/>
    <w:rsid w:val="3FB84D76"/>
    <w:rsid w:val="40012246"/>
    <w:rsid w:val="40487D38"/>
    <w:rsid w:val="4115294C"/>
    <w:rsid w:val="413E57AF"/>
    <w:rsid w:val="41801E46"/>
    <w:rsid w:val="418E62FD"/>
    <w:rsid w:val="421D7707"/>
    <w:rsid w:val="42D73720"/>
    <w:rsid w:val="430A4323"/>
    <w:rsid w:val="433155F6"/>
    <w:rsid w:val="43460CA3"/>
    <w:rsid w:val="43645A2B"/>
    <w:rsid w:val="43D23B2A"/>
    <w:rsid w:val="43E837B0"/>
    <w:rsid w:val="44693F24"/>
    <w:rsid w:val="446C6F53"/>
    <w:rsid w:val="453A6AE6"/>
    <w:rsid w:val="45EA0EF9"/>
    <w:rsid w:val="45EF66E7"/>
    <w:rsid w:val="4610362C"/>
    <w:rsid w:val="46951326"/>
    <w:rsid w:val="469F022C"/>
    <w:rsid w:val="47011379"/>
    <w:rsid w:val="470A396F"/>
    <w:rsid w:val="47113C5A"/>
    <w:rsid w:val="4740402F"/>
    <w:rsid w:val="47924EF6"/>
    <w:rsid w:val="4848526B"/>
    <w:rsid w:val="486A6874"/>
    <w:rsid w:val="48CE7418"/>
    <w:rsid w:val="494538B2"/>
    <w:rsid w:val="4A0E4AC4"/>
    <w:rsid w:val="4A661171"/>
    <w:rsid w:val="4A7C294F"/>
    <w:rsid w:val="4A9D1EA6"/>
    <w:rsid w:val="4AA7613A"/>
    <w:rsid w:val="4AB94880"/>
    <w:rsid w:val="4ACF683C"/>
    <w:rsid w:val="4AE55BA2"/>
    <w:rsid w:val="4B426F88"/>
    <w:rsid w:val="4B6A21A3"/>
    <w:rsid w:val="4BBD00B7"/>
    <w:rsid w:val="4C1840C6"/>
    <w:rsid w:val="4C1E0E2E"/>
    <w:rsid w:val="4C8C57EF"/>
    <w:rsid w:val="4D2132A8"/>
    <w:rsid w:val="4D797F0C"/>
    <w:rsid w:val="4D844674"/>
    <w:rsid w:val="4DE34391"/>
    <w:rsid w:val="4E11278A"/>
    <w:rsid w:val="4E1276A7"/>
    <w:rsid w:val="4E3B142C"/>
    <w:rsid w:val="4F2E0909"/>
    <w:rsid w:val="4F6B0783"/>
    <w:rsid w:val="4FB047F2"/>
    <w:rsid w:val="4FF35626"/>
    <w:rsid w:val="50737358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3D578AD"/>
    <w:rsid w:val="558A2836"/>
    <w:rsid w:val="55915081"/>
    <w:rsid w:val="55B236A7"/>
    <w:rsid w:val="56403C22"/>
    <w:rsid w:val="56757E23"/>
    <w:rsid w:val="567E57F3"/>
    <w:rsid w:val="56A12D4D"/>
    <w:rsid w:val="56D4123E"/>
    <w:rsid w:val="56FB02AA"/>
    <w:rsid w:val="57980063"/>
    <w:rsid w:val="57BD0D84"/>
    <w:rsid w:val="581B7F7E"/>
    <w:rsid w:val="59142C25"/>
    <w:rsid w:val="59B36E22"/>
    <w:rsid w:val="59D3486F"/>
    <w:rsid w:val="59E26A86"/>
    <w:rsid w:val="59E427DE"/>
    <w:rsid w:val="5AEA063D"/>
    <w:rsid w:val="5B403CC5"/>
    <w:rsid w:val="5B6C5325"/>
    <w:rsid w:val="5B75000D"/>
    <w:rsid w:val="5BE07737"/>
    <w:rsid w:val="5C143C1D"/>
    <w:rsid w:val="5C7A545F"/>
    <w:rsid w:val="5C93246D"/>
    <w:rsid w:val="5CA354AC"/>
    <w:rsid w:val="5CC232F2"/>
    <w:rsid w:val="5CD84917"/>
    <w:rsid w:val="5D3715D8"/>
    <w:rsid w:val="5D6279E3"/>
    <w:rsid w:val="5D6323CD"/>
    <w:rsid w:val="5D6915A2"/>
    <w:rsid w:val="5D8B7ABE"/>
    <w:rsid w:val="5DCA7D57"/>
    <w:rsid w:val="5DDE6FA2"/>
    <w:rsid w:val="5ED54C05"/>
    <w:rsid w:val="5EE17D40"/>
    <w:rsid w:val="5F1D673F"/>
    <w:rsid w:val="5FC132F3"/>
    <w:rsid w:val="5FF77E12"/>
    <w:rsid w:val="60651605"/>
    <w:rsid w:val="60884935"/>
    <w:rsid w:val="6107696D"/>
    <w:rsid w:val="6168613A"/>
    <w:rsid w:val="621F1AD0"/>
    <w:rsid w:val="6252616C"/>
    <w:rsid w:val="6320376D"/>
    <w:rsid w:val="632314A1"/>
    <w:rsid w:val="6327407E"/>
    <w:rsid w:val="63832F52"/>
    <w:rsid w:val="63902AB8"/>
    <w:rsid w:val="63E83CDC"/>
    <w:rsid w:val="63EA3F68"/>
    <w:rsid w:val="644D16E1"/>
    <w:rsid w:val="645A4856"/>
    <w:rsid w:val="64D15015"/>
    <w:rsid w:val="64F06056"/>
    <w:rsid w:val="65173F59"/>
    <w:rsid w:val="6569548B"/>
    <w:rsid w:val="65712575"/>
    <w:rsid w:val="65787AAD"/>
    <w:rsid w:val="65FA7DB5"/>
    <w:rsid w:val="66C45067"/>
    <w:rsid w:val="66EA1075"/>
    <w:rsid w:val="67B121BC"/>
    <w:rsid w:val="67FD6A7F"/>
    <w:rsid w:val="68067B62"/>
    <w:rsid w:val="683C5B56"/>
    <w:rsid w:val="690565BA"/>
    <w:rsid w:val="693A3805"/>
    <w:rsid w:val="697346F5"/>
    <w:rsid w:val="69A84411"/>
    <w:rsid w:val="6A1E698E"/>
    <w:rsid w:val="6A283356"/>
    <w:rsid w:val="6A7A1367"/>
    <w:rsid w:val="6A85760C"/>
    <w:rsid w:val="6A91767A"/>
    <w:rsid w:val="6B4B6BF3"/>
    <w:rsid w:val="6C026348"/>
    <w:rsid w:val="6C3C30EE"/>
    <w:rsid w:val="6CAA3182"/>
    <w:rsid w:val="6CD272CD"/>
    <w:rsid w:val="6D531DAD"/>
    <w:rsid w:val="6DB03613"/>
    <w:rsid w:val="6DD41A15"/>
    <w:rsid w:val="6E57659C"/>
    <w:rsid w:val="6E5833E0"/>
    <w:rsid w:val="6E875D3D"/>
    <w:rsid w:val="6F02572C"/>
    <w:rsid w:val="6FD75AD3"/>
    <w:rsid w:val="70020EE7"/>
    <w:rsid w:val="70362294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2E15E16"/>
    <w:rsid w:val="738E6C83"/>
    <w:rsid w:val="73E021C6"/>
    <w:rsid w:val="742D7006"/>
    <w:rsid w:val="74905BFC"/>
    <w:rsid w:val="74A32586"/>
    <w:rsid w:val="74A72835"/>
    <w:rsid w:val="753460DC"/>
    <w:rsid w:val="755A66F5"/>
    <w:rsid w:val="76034F27"/>
    <w:rsid w:val="760C1962"/>
    <w:rsid w:val="76300854"/>
    <w:rsid w:val="76497189"/>
    <w:rsid w:val="765C63B7"/>
    <w:rsid w:val="76642156"/>
    <w:rsid w:val="769646CA"/>
    <w:rsid w:val="76B163FD"/>
    <w:rsid w:val="76B352F7"/>
    <w:rsid w:val="771C773C"/>
    <w:rsid w:val="776F5B75"/>
    <w:rsid w:val="782A60E2"/>
    <w:rsid w:val="78D61B2C"/>
    <w:rsid w:val="791F3E36"/>
    <w:rsid w:val="79625052"/>
    <w:rsid w:val="796D5A5C"/>
    <w:rsid w:val="797D2CDA"/>
    <w:rsid w:val="79A25BD4"/>
    <w:rsid w:val="79E825BF"/>
    <w:rsid w:val="7A4A279A"/>
    <w:rsid w:val="7A606DFA"/>
    <w:rsid w:val="7A7B0F80"/>
    <w:rsid w:val="7ABA52F4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42FE7"/>
    <w:rsid w:val="7D344D95"/>
    <w:rsid w:val="7D36503E"/>
    <w:rsid w:val="7DC572B7"/>
    <w:rsid w:val="7E1900BC"/>
    <w:rsid w:val="7E2E05BD"/>
    <w:rsid w:val="7E556940"/>
    <w:rsid w:val="7E594692"/>
    <w:rsid w:val="7E7509A8"/>
    <w:rsid w:val="7F0A7CF7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2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4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qFormat="1" w:uiPriority="99" w:semiHidden="0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180" w:after="18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2"/>
    <w:qFormat/>
    <w:uiPriority w:val="9"/>
    <w:pPr>
      <w:keepNext/>
      <w:keepLines/>
      <w:spacing w:line="360" w:lineRule="auto"/>
      <w:outlineLvl w:val="1"/>
    </w:pPr>
    <w:rPr>
      <w:rFonts w:eastAsia="黑体"/>
      <w:b/>
      <w:sz w:val="28"/>
      <w:szCs w:val="28"/>
    </w:rPr>
  </w:style>
  <w:style w:type="paragraph" w:styleId="4">
    <w:name w:val="heading 3"/>
    <w:basedOn w:val="1"/>
    <w:next w:val="1"/>
    <w:link w:val="33"/>
    <w:qFormat/>
    <w:uiPriority w:val="2"/>
    <w:pPr>
      <w:keepNext/>
      <w:keepLines/>
      <w:spacing w:line="413" w:lineRule="auto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link w:val="34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9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116"/>
    <w:unhideWhenUsed/>
    <w:qFormat/>
    <w:uiPriority w:val="99"/>
    <w:pPr>
      <w:jc w:val="left"/>
    </w:pPr>
  </w:style>
  <w:style w:type="paragraph" w:styleId="9">
    <w:name w:val="Body Text"/>
    <w:basedOn w:val="1"/>
    <w:link w:val="123"/>
    <w:qFormat/>
    <w:uiPriority w:val="1"/>
    <w:pPr>
      <w:spacing w:before="180" w:after="180"/>
    </w:pPr>
  </w:style>
  <w:style w:type="paragraph" w:styleId="10">
    <w:name w:val="Date"/>
    <w:basedOn w:val="1"/>
    <w:next w:val="1"/>
    <w:link w:val="46"/>
    <w:unhideWhenUsed/>
    <w:qFormat/>
    <w:uiPriority w:val="99"/>
    <w:pPr>
      <w:ind w:left="100" w:leftChars="2500"/>
    </w:pPr>
  </w:style>
  <w:style w:type="paragraph" w:styleId="11">
    <w:name w:val="Balloon Text"/>
    <w:basedOn w:val="1"/>
    <w:link w:val="4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footnote text"/>
    <w:basedOn w:val="1"/>
    <w:link w:val="118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5">
    <w:name w:val="HTML Preformatted"/>
    <w:basedOn w:val="1"/>
    <w:link w:val="4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7">
    <w:name w:val="Title"/>
    <w:basedOn w:val="1"/>
    <w:next w:val="1"/>
    <w:link w:val="62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18">
    <w:name w:val="annotation subject"/>
    <w:basedOn w:val="8"/>
    <w:next w:val="8"/>
    <w:link w:val="117"/>
    <w:semiHidden/>
    <w:unhideWhenUsed/>
    <w:qFormat/>
    <w:uiPriority w:val="99"/>
    <w:rPr>
      <w:b/>
      <w:bCs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1">
    <w:name w:val="Light Shading Accent 3"/>
    <w:basedOn w:val="19"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23">
    <w:name w:val="Strong"/>
    <w:qFormat/>
    <w:uiPriority w:val="4"/>
    <w:rPr>
      <w:b/>
      <w:bCs/>
    </w:rPr>
  </w:style>
  <w:style w:type="character" w:styleId="24">
    <w:name w:val="FollowedHyperlink"/>
    <w:unhideWhenUsed/>
    <w:qFormat/>
    <w:uiPriority w:val="99"/>
    <w:rPr>
      <w:color w:val="800080"/>
      <w:u w:val="single"/>
    </w:rPr>
  </w:style>
  <w:style w:type="character" w:styleId="25">
    <w:name w:val="Emphasis"/>
    <w:qFormat/>
    <w:uiPriority w:val="20"/>
    <w:rPr>
      <w:i/>
      <w:iCs/>
    </w:rPr>
  </w:style>
  <w:style w:type="character" w:styleId="26">
    <w:name w:val="HTML Typewriter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7">
    <w:name w:val="Hyperlink"/>
    <w:unhideWhenUsed/>
    <w:qFormat/>
    <w:uiPriority w:val="99"/>
    <w:rPr>
      <w:color w:val="0000FF"/>
      <w:u w:val="single"/>
    </w:rPr>
  </w:style>
  <w:style w:type="character" w:styleId="28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9">
    <w:name w:val="annotation reference"/>
    <w:basedOn w:val="22"/>
    <w:semiHidden/>
    <w:unhideWhenUsed/>
    <w:qFormat/>
    <w:uiPriority w:val="99"/>
    <w:rPr>
      <w:sz w:val="21"/>
      <w:szCs w:val="21"/>
    </w:rPr>
  </w:style>
  <w:style w:type="character" w:styleId="30">
    <w:name w:val="footnote reference"/>
    <w:basedOn w:val="22"/>
    <w:semiHidden/>
    <w:unhideWhenUsed/>
    <w:qFormat/>
    <w:uiPriority w:val="99"/>
    <w:rPr>
      <w:vertAlign w:val="superscript"/>
    </w:rPr>
  </w:style>
  <w:style w:type="character" w:customStyle="1" w:styleId="31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32">
    <w:name w:val="标题 2 字符"/>
    <w:link w:val="3"/>
    <w:qFormat/>
    <w:uiPriority w:val="9"/>
    <w:rPr>
      <w:rFonts w:eastAsia="黑体"/>
      <w:b/>
      <w:kern w:val="2"/>
      <w:sz w:val="28"/>
      <w:szCs w:val="28"/>
    </w:rPr>
  </w:style>
  <w:style w:type="character" w:customStyle="1" w:styleId="33">
    <w:name w:val="标题 3 字符"/>
    <w:link w:val="4"/>
    <w:qFormat/>
    <w:uiPriority w:val="2"/>
    <w:rPr>
      <w:b/>
      <w:kern w:val="2"/>
      <w:sz w:val="28"/>
      <w:szCs w:val="28"/>
    </w:rPr>
  </w:style>
  <w:style w:type="character" w:customStyle="1" w:styleId="34">
    <w:name w:val="标题 4 字符"/>
    <w:basedOn w:val="22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5">
    <w:name w:val="标题 5 字符"/>
    <w:basedOn w:val="22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36">
    <w:name w:val="t_tag"/>
    <w:qFormat/>
    <w:uiPriority w:val="99"/>
  </w:style>
  <w:style w:type="character" w:customStyle="1" w:styleId="37">
    <w:name w:val="页眉 字符"/>
    <w:link w:val="13"/>
    <w:qFormat/>
    <w:uiPriority w:val="99"/>
    <w:rPr>
      <w:kern w:val="2"/>
      <w:sz w:val="18"/>
      <w:szCs w:val="18"/>
    </w:rPr>
  </w:style>
  <w:style w:type="character" w:customStyle="1" w:styleId="38">
    <w:name w:val="页脚 字符"/>
    <w:link w:val="12"/>
    <w:qFormat/>
    <w:uiPriority w:val="99"/>
    <w:rPr>
      <w:kern w:val="2"/>
      <w:sz w:val="18"/>
      <w:szCs w:val="18"/>
    </w:rPr>
  </w:style>
  <w:style w:type="character" w:customStyle="1" w:styleId="39">
    <w:name w:val="文档结构图 字符"/>
    <w:link w:val="7"/>
    <w:qFormat/>
    <w:uiPriority w:val="99"/>
    <w:rPr>
      <w:rFonts w:ascii="宋体" w:hAnsi="Tahoma"/>
      <w:sz w:val="18"/>
      <w:szCs w:val="18"/>
    </w:rPr>
  </w:style>
  <w:style w:type="character" w:customStyle="1" w:styleId="40">
    <w:name w:val="sc-1"/>
    <w:qFormat/>
    <w:uiPriority w:val="99"/>
  </w:style>
  <w:style w:type="character" w:customStyle="1" w:styleId="41">
    <w:name w:val="st0"/>
    <w:qFormat/>
    <w:uiPriority w:val="99"/>
  </w:style>
  <w:style w:type="character" w:customStyle="1" w:styleId="42">
    <w:name w:val="HTML 预设格式 字符"/>
    <w:link w:val="15"/>
    <w:qFormat/>
    <w:uiPriority w:val="99"/>
    <w:rPr>
      <w:rFonts w:ascii="宋体" w:hAnsi="宋体"/>
      <w:sz w:val="24"/>
      <w:szCs w:val="24"/>
    </w:rPr>
  </w:style>
  <w:style w:type="character" w:customStyle="1" w:styleId="43">
    <w:name w:val="re2"/>
    <w:qFormat/>
    <w:uiPriority w:val="99"/>
  </w:style>
  <w:style w:type="character" w:customStyle="1" w:styleId="44">
    <w:name w:val="批注框文本 字符"/>
    <w:link w:val="11"/>
    <w:qFormat/>
    <w:uiPriority w:val="99"/>
    <w:rPr>
      <w:kern w:val="2"/>
      <w:sz w:val="18"/>
      <w:szCs w:val="18"/>
    </w:rPr>
  </w:style>
  <w:style w:type="character" w:customStyle="1" w:styleId="45">
    <w:name w:val="apple-converted-space"/>
    <w:basedOn w:val="22"/>
    <w:qFormat/>
    <w:uiPriority w:val="99"/>
  </w:style>
  <w:style w:type="character" w:customStyle="1" w:styleId="46">
    <w:name w:val="日期 字符"/>
    <w:link w:val="10"/>
    <w:qFormat/>
    <w:uiPriority w:val="99"/>
    <w:rPr>
      <w:kern w:val="2"/>
      <w:sz w:val="21"/>
      <w:szCs w:val="22"/>
    </w:rPr>
  </w:style>
  <w:style w:type="character" w:customStyle="1" w:styleId="47">
    <w:name w:val="sc3"/>
    <w:qFormat/>
    <w:uiPriority w:val="99"/>
  </w:style>
  <w:style w:type="character" w:customStyle="1" w:styleId="48">
    <w:name w:val="re1"/>
    <w:qFormat/>
    <w:uiPriority w:val="99"/>
  </w:style>
  <w:style w:type="character" w:customStyle="1" w:styleId="49">
    <w:name w:val="re0"/>
    <w:qFormat/>
    <w:uiPriority w:val="99"/>
  </w:style>
  <w:style w:type="paragraph" w:styleId="50">
    <w:name w:val="List Paragraph"/>
    <w:basedOn w:val="1"/>
    <w:qFormat/>
    <w:uiPriority w:val="34"/>
    <w:pPr>
      <w:ind w:firstLine="420" w:firstLineChars="200"/>
    </w:pPr>
  </w:style>
  <w:style w:type="paragraph" w:customStyle="1" w:styleId="51">
    <w:name w:val="1."/>
    <w:basedOn w:val="1"/>
    <w:qFormat/>
    <w:uiPriority w:val="99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2">
    <w:name w:val="表文"/>
    <w:basedOn w:val="1"/>
    <w:qFormat/>
    <w:uiPriority w:val="99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3">
    <w:name w:val="编程步骤"/>
    <w:basedOn w:val="1"/>
    <w:link w:val="54"/>
    <w:qFormat/>
    <w:uiPriority w:val="0"/>
    <w:pPr>
      <w:shd w:val="clear" w:color="auto" w:fill="BEBEBE" w:themeFill="background1" w:themeFillShade="BF"/>
      <w:snapToGrid w:val="0"/>
      <w:spacing w:line="220" w:lineRule="atLeast"/>
    </w:pPr>
    <w:rPr>
      <w:rFonts w:cs="Arial"/>
      <w:sz w:val="18"/>
      <w:szCs w:val="18"/>
    </w:rPr>
  </w:style>
  <w:style w:type="character" w:customStyle="1" w:styleId="54">
    <w:name w:val="编程步骤 Char"/>
    <w:link w:val="53"/>
    <w:qFormat/>
    <w:uiPriority w:val="0"/>
    <w:rPr>
      <w:rFonts w:cs="Arial"/>
      <w:kern w:val="2"/>
      <w:sz w:val="18"/>
      <w:szCs w:val="18"/>
      <w:shd w:val="clear" w:color="auto" w:fill="BEBEBE" w:themeFill="background1" w:themeFillShade="BF"/>
    </w:rPr>
  </w:style>
  <w:style w:type="paragraph" w:customStyle="1" w:styleId="55">
    <w:name w:val="Default"/>
    <w:qFormat/>
    <w:uiPriority w:val="99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56">
    <w:name w:val="标准正文"/>
    <w:basedOn w:val="1"/>
    <w:link w:val="57"/>
    <w:qFormat/>
    <w:uiPriority w:val="99"/>
    <w:pPr>
      <w:spacing w:before="20" w:beforeLines="20" w:after="20" w:afterLines="20" w:line="330" w:lineRule="atLeast"/>
      <w:ind w:firstLine="200" w:firstLineChars="200"/>
    </w:pPr>
  </w:style>
  <w:style w:type="character" w:customStyle="1" w:styleId="57">
    <w:name w:val="标准正文 字符"/>
    <w:link w:val="56"/>
    <w:qFormat/>
    <w:uiPriority w:val="99"/>
    <w:rPr>
      <w:kern w:val="2"/>
      <w:sz w:val="21"/>
      <w:szCs w:val="22"/>
    </w:rPr>
  </w:style>
  <w:style w:type="paragraph" w:customStyle="1" w:styleId="58">
    <w:name w:val="表格标题"/>
    <w:basedOn w:val="1"/>
    <w:link w:val="59"/>
    <w:qFormat/>
    <w:uiPriority w:val="99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59">
    <w:name w:val="表格标题 字符"/>
    <w:basedOn w:val="22"/>
    <w:link w:val="58"/>
    <w:qFormat/>
    <w:uiPriority w:val="99"/>
    <w:rPr>
      <w:rFonts w:ascii="Arial" w:hAnsi="Arial" w:eastAsia="黑体"/>
      <w:kern w:val="2"/>
      <w:sz w:val="18"/>
    </w:rPr>
  </w:style>
  <w:style w:type="paragraph" w:customStyle="1" w:styleId="60">
    <w:name w:val="第四级标题"/>
    <w:basedOn w:val="51"/>
    <w:link w:val="61"/>
    <w:qFormat/>
    <w:uiPriority w:val="0"/>
    <w:pPr>
      <w:spacing w:after="30" w:afterLines="30"/>
    </w:pPr>
  </w:style>
  <w:style w:type="character" w:customStyle="1" w:styleId="61">
    <w:name w:val="第四级标题 字符"/>
    <w:basedOn w:val="22"/>
    <w:link w:val="60"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62">
    <w:name w:val="标题 字符"/>
    <w:basedOn w:val="22"/>
    <w:link w:val="17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3">
    <w:name w:val="objectbrace"/>
    <w:basedOn w:val="22"/>
    <w:qFormat/>
    <w:uiPriority w:val="99"/>
  </w:style>
  <w:style w:type="character" w:customStyle="1" w:styleId="64">
    <w:name w:val="collapsible"/>
    <w:basedOn w:val="22"/>
    <w:qFormat/>
    <w:uiPriority w:val="99"/>
  </w:style>
  <w:style w:type="character" w:customStyle="1" w:styleId="65">
    <w:name w:val="propertyname"/>
    <w:basedOn w:val="22"/>
    <w:qFormat/>
    <w:uiPriority w:val="99"/>
  </w:style>
  <w:style w:type="character" w:customStyle="1" w:styleId="66">
    <w:name w:val="string"/>
    <w:basedOn w:val="22"/>
    <w:qFormat/>
    <w:uiPriority w:val="99"/>
  </w:style>
  <w:style w:type="character" w:customStyle="1" w:styleId="67">
    <w:name w:val="comma"/>
    <w:basedOn w:val="22"/>
    <w:qFormat/>
    <w:uiPriority w:val="99"/>
  </w:style>
  <w:style w:type="character" w:customStyle="1" w:styleId="68">
    <w:name w:val="line"/>
    <w:basedOn w:val="22"/>
    <w:qFormat/>
    <w:uiPriority w:val="99"/>
  </w:style>
  <w:style w:type="character" w:customStyle="1" w:styleId="69">
    <w:name w:val="apple-tab-span"/>
    <w:basedOn w:val="22"/>
    <w:qFormat/>
    <w:uiPriority w:val="99"/>
  </w:style>
  <w:style w:type="character" w:customStyle="1" w:styleId="70">
    <w:name w:val="hljs-keyword"/>
    <w:basedOn w:val="22"/>
    <w:qFormat/>
    <w:uiPriority w:val="99"/>
  </w:style>
  <w:style w:type="character" w:customStyle="1" w:styleId="71">
    <w:name w:val="hljs-title"/>
    <w:basedOn w:val="22"/>
    <w:qFormat/>
    <w:uiPriority w:val="99"/>
  </w:style>
  <w:style w:type="character" w:customStyle="1" w:styleId="72">
    <w:name w:val="hljs-string"/>
    <w:basedOn w:val="22"/>
    <w:qFormat/>
    <w:uiPriority w:val="99"/>
  </w:style>
  <w:style w:type="character" w:customStyle="1" w:styleId="73">
    <w:name w:val="hljs-built_in"/>
    <w:basedOn w:val="22"/>
    <w:qFormat/>
    <w:uiPriority w:val="99"/>
  </w:style>
  <w:style w:type="character" w:customStyle="1" w:styleId="74">
    <w:name w:val="n"/>
    <w:basedOn w:val="22"/>
    <w:qFormat/>
    <w:uiPriority w:val="99"/>
  </w:style>
  <w:style w:type="character" w:customStyle="1" w:styleId="75">
    <w:name w:val="o"/>
    <w:basedOn w:val="22"/>
    <w:qFormat/>
    <w:uiPriority w:val="99"/>
  </w:style>
  <w:style w:type="character" w:customStyle="1" w:styleId="76">
    <w:name w:val="na"/>
    <w:basedOn w:val="22"/>
    <w:qFormat/>
    <w:uiPriority w:val="99"/>
  </w:style>
  <w:style w:type="character" w:customStyle="1" w:styleId="77">
    <w:name w:val="k"/>
    <w:basedOn w:val="22"/>
    <w:qFormat/>
    <w:uiPriority w:val="99"/>
  </w:style>
  <w:style w:type="character" w:customStyle="1" w:styleId="78">
    <w:name w:val="nd"/>
    <w:basedOn w:val="22"/>
    <w:qFormat/>
    <w:uiPriority w:val="99"/>
  </w:style>
  <w:style w:type="character" w:customStyle="1" w:styleId="79">
    <w:name w:val="kd"/>
    <w:basedOn w:val="22"/>
    <w:qFormat/>
    <w:uiPriority w:val="99"/>
  </w:style>
  <w:style w:type="character" w:customStyle="1" w:styleId="80">
    <w:name w:val="kt"/>
    <w:basedOn w:val="22"/>
    <w:qFormat/>
    <w:uiPriority w:val="99"/>
  </w:style>
  <w:style w:type="character" w:customStyle="1" w:styleId="81">
    <w:name w:val="nf"/>
    <w:basedOn w:val="22"/>
    <w:qFormat/>
    <w:uiPriority w:val="99"/>
  </w:style>
  <w:style w:type="character" w:customStyle="1" w:styleId="82">
    <w:name w:val="c1"/>
    <w:basedOn w:val="22"/>
    <w:qFormat/>
    <w:uiPriority w:val="99"/>
  </w:style>
  <w:style w:type="paragraph" w:customStyle="1" w:styleId="83">
    <w:name w:val="ui_qtext_para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4">
    <w:name w:val="cnblogs_code_copy"/>
    <w:basedOn w:val="22"/>
    <w:qFormat/>
    <w:uiPriority w:val="99"/>
  </w:style>
  <w:style w:type="character" w:customStyle="1" w:styleId="85">
    <w:name w:val="attribute"/>
    <w:basedOn w:val="22"/>
    <w:qFormat/>
    <w:uiPriority w:val="99"/>
  </w:style>
  <w:style w:type="character" w:customStyle="1" w:styleId="86">
    <w:name w:val="attribute-value"/>
    <w:basedOn w:val="22"/>
    <w:qFormat/>
    <w:uiPriority w:val="99"/>
  </w:style>
  <w:style w:type="character" w:customStyle="1" w:styleId="87">
    <w:name w:val="pun"/>
    <w:basedOn w:val="22"/>
    <w:qFormat/>
    <w:uiPriority w:val="99"/>
  </w:style>
  <w:style w:type="character" w:customStyle="1" w:styleId="88">
    <w:name w:val="pln"/>
    <w:basedOn w:val="22"/>
    <w:qFormat/>
    <w:uiPriority w:val="99"/>
  </w:style>
  <w:style w:type="character" w:customStyle="1" w:styleId="89">
    <w:name w:val="lit"/>
    <w:basedOn w:val="22"/>
    <w:qFormat/>
    <w:uiPriority w:val="99"/>
  </w:style>
  <w:style w:type="character" w:customStyle="1" w:styleId="90">
    <w:name w:val="kwd"/>
    <w:basedOn w:val="22"/>
    <w:qFormat/>
    <w:uiPriority w:val="99"/>
  </w:style>
  <w:style w:type="character" w:customStyle="1" w:styleId="91">
    <w:name w:val="hljs-variable"/>
    <w:basedOn w:val="22"/>
    <w:qFormat/>
    <w:uiPriority w:val="99"/>
  </w:style>
  <w:style w:type="character" w:customStyle="1" w:styleId="92">
    <w:name w:val="hljs-subst"/>
    <w:basedOn w:val="22"/>
    <w:qFormat/>
    <w:uiPriority w:val="99"/>
  </w:style>
  <w:style w:type="character" w:customStyle="1" w:styleId="93">
    <w:name w:val="hljs-tag"/>
    <w:basedOn w:val="22"/>
    <w:qFormat/>
    <w:uiPriority w:val="99"/>
  </w:style>
  <w:style w:type="character" w:customStyle="1" w:styleId="94">
    <w:name w:val="hljs-name"/>
    <w:basedOn w:val="22"/>
    <w:qFormat/>
    <w:uiPriority w:val="99"/>
  </w:style>
  <w:style w:type="character" w:customStyle="1" w:styleId="95">
    <w:name w:val="hljs-comment"/>
    <w:basedOn w:val="22"/>
    <w:qFormat/>
    <w:uiPriority w:val="99"/>
  </w:style>
  <w:style w:type="paragraph" w:customStyle="1" w:styleId="96">
    <w:name w:val="石墨文档正文"/>
    <w:qFormat/>
    <w:uiPriority w:val="99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97">
    <w:name w:val="代码清单"/>
    <w:basedOn w:val="1"/>
    <w:link w:val="98"/>
    <w:qFormat/>
    <w:uiPriority w:val="99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98">
    <w:name w:val="代码清单 字符"/>
    <w:basedOn w:val="22"/>
    <w:link w:val="97"/>
    <w:qFormat/>
    <w:uiPriority w:val="99"/>
    <w:rPr>
      <w:rFonts w:ascii="Arial" w:hAnsi="Arial" w:eastAsia="黑体"/>
      <w:kern w:val="2"/>
      <w:sz w:val="18"/>
    </w:rPr>
  </w:style>
  <w:style w:type="paragraph" w:customStyle="1" w:styleId="99">
    <w:name w:val="图片格式"/>
    <w:basedOn w:val="1"/>
    <w:link w:val="100"/>
    <w:qFormat/>
    <w:uiPriority w:val="3"/>
    <w:pPr>
      <w:framePr w:wrap="around" w:vAnchor="text" w:hAnchor="text" w:y="1"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20" w:beforeLines="20" w:after="20" w:afterLines="20" w:line="0" w:lineRule="atLeast"/>
      <w:jc w:val="center"/>
    </w:pPr>
  </w:style>
  <w:style w:type="character" w:customStyle="1" w:styleId="100">
    <w:name w:val="图片格式 字符"/>
    <w:link w:val="99"/>
    <w:qFormat/>
    <w:uiPriority w:val="3"/>
    <w:rPr>
      <w:kern w:val="2"/>
      <w:sz w:val="21"/>
      <w:szCs w:val="22"/>
    </w:rPr>
  </w:style>
  <w:style w:type="paragraph" w:customStyle="1" w:styleId="101">
    <w:name w:val="图片下标"/>
    <w:basedOn w:val="1"/>
    <w:link w:val="102"/>
    <w:qFormat/>
    <w:uiPriority w:val="3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102">
    <w:name w:val="图片下标 字符"/>
    <w:basedOn w:val="22"/>
    <w:link w:val="101"/>
    <w:qFormat/>
    <w:uiPriority w:val="3"/>
    <w:rPr>
      <w:kern w:val="2"/>
      <w:sz w:val="18"/>
    </w:rPr>
  </w:style>
  <w:style w:type="paragraph" w:customStyle="1" w:styleId="103">
    <w:name w:val="第五级标题"/>
    <w:basedOn w:val="56"/>
    <w:link w:val="104"/>
    <w:qFormat/>
    <w:uiPriority w:val="0"/>
    <w:pPr>
      <w:spacing w:before="30" w:beforeLines="30" w:after="30" w:afterLines="30"/>
    </w:pPr>
  </w:style>
  <w:style w:type="character" w:customStyle="1" w:styleId="104">
    <w:name w:val="第五级标题 字符"/>
    <w:basedOn w:val="57"/>
    <w:link w:val="103"/>
    <w:qFormat/>
    <w:uiPriority w:val="0"/>
    <w:rPr>
      <w:kern w:val="2"/>
      <w:sz w:val="21"/>
      <w:szCs w:val="22"/>
    </w:rPr>
  </w:style>
  <w:style w:type="paragraph" w:customStyle="1" w:styleId="105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character" w:customStyle="1" w:styleId="106">
    <w:name w:val="json_key"/>
    <w:basedOn w:val="22"/>
    <w:qFormat/>
    <w:uiPriority w:val="99"/>
  </w:style>
  <w:style w:type="character" w:customStyle="1" w:styleId="107">
    <w:name w:val="json_string"/>
    <w:basedOn w:val="22"/>
    <w:qFormat/>
    <w:uiPriority w:val="99"/>
  </w:style>
  <w:style w:type="paragraph" w:customStyle="1" w:styleId="108">
    <w:name w:val="msonormal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0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character" w:styleId="110">
    <w:name w:val="Placeholder Text"/>
    <w:basedOn w:val="22"/>
    <w:unhideWhenUsed/>
    <w:qFormat/>
    <w:uiPriority w:val="99"/>
    <w:rPr>
      <w:color w:val="808080"/>
    </w:rPr>
  </w:style>
  <w:style w:type="paragraph" w:customStyle="1" w:styleId="111">
    <w:name w:val="代码"/>
    <w:basedOn w:val="53"/>
    <w:link w:val="113"/>
    <w:qFormat/>
    <w:uiPriority w:val="99"/>
    <w:pPr>
      <w:topLinePunct/>
      <w:adjustRightInd w:val="0"/>
      <w:ind w:left="630" w:leftChars="300"/>
      <w:jc w:val="left"/>
    </w:pPr>
    <w:rPr>
      <w:rFonts w:ascii="Courier New" w:hAnsi="Courier New"/>
      <w:sz w:val="21"/>
      <w:szCs w:val="21"/>
    </w:rPr>
  </w:style>
  <w:style w:type="character" w:customStyle="1" w:styleId="112">
    <w:name w:val="编程步骤 字符"/>
    <w:basedOn w:val="22"/>
    <w:qFormat/>
    <w:uiPriority w:val="99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113">
    <w:name w:val="代码 字符"/>
    <w:basedOn w:val="112"/>
    <w:link w:val="111"/>
    <w:qFormat/>
    <w:uiPriority w:val="99"/>
    <w:rPr>
      <w:rFonts w:ascii="Courier New" w:hAnsi="Courier New" w:cs="Arial"/>
      <w:kern w:val="2"/>
      <w:sz w:val="21"/>
      <w:szCs w:val="21"/>
      <w:shd w:val="clear" w:color="auto" w:fill="BEBEBE" w:themeFill="background1" w:themeFillShade="BF"/>
    </w:rPr>
  </w:style>
  <w:style w:type="paragraph" w:customStyle="1" w:styleId="114">
    <w:name w:val="文档正文"/>
    <w:basedOn w:val="1"/>
    <w:link w:val="115"/>
    <w:qFormat/>
    <w:uiPriority w:val="99"/>
    <w:pPr>
      <w:widowControl/>
      <w:spacing w:line="360" w:lineRule="auto"/>
    </w:pPr>
    <w:rPr>
      <w:kern w:val="0"/>
      <w:szCs w:val="24"/>
    </w:rPr>
  </w:style>
  <w:style w:type="character" w:customStyle="1" w:styleId="115">
    <w:name w:val="文档正文 字符"/>
    <w:basedOn w:val="22"/>
    <w:link w:val="114"/>
    <w:qFormat/>
    <w:uiPriority w:val="99"/>
    <w:rPr>
      <w:sz w:val="21"/>
      <w:szCs w:val="24"/>
    </w:rPr>
  </w:style>
  <w:style w:type="character" w:customStyle="1" w:styleId="116">
    <w:name w:val="批注文字 字符"/>
    <w:basedOn w:val="22"/>
    <w:link w:val="8"/>
    <w:qFormat/>
    <w:uiPriority w:val="99"/>
    <w:rPr>
      <w:kern w:val="2"/>
      <w:sz w:val="21"/>
      <w:szCs w:val="22"/>
    </w:rPr>
  </w:style>
  <w:style w:type="character" w:customStyle="1" w:styleId="117">
    <w:name w:val="批注主题 字符"/>
    <w:basedOn w:val="116"/>
    <w:link w:val="18"/>
    <w:semiHidden/>
    <w:qFormat/>
    <w:uiPriority w:val="99"/>
    <w:rPr>
      <w:b/>
      <w:bCs/>
      <w:kern w:val="2"/>
      <w:sz w:val="21"/>
      <w:szCs w:val="22"/>
    </w:rPr>
  </w:style>
  <w:style w:type="character" w:customStyle="1" w:styleId="118">
    <w:name w:val="脚注文本 字符"/>
    <w:basedOn w:val="22"/>
    <w:link w:val="14"/>
    <w:semiHidden/>
    <w:qFormat/>
    <w:uiPriority w:val="99"/>
    <w:rPr>
      <w:kern w:val="2"/>
      <w:sz w:val="18"/>
      <w:szCs w:val="18"/>
    </w:rPr>
  </w:style>
  <w:style w:type="paragraph" w:customStyle="1" w:styleId="119">
    <w:name w:val="自定义四级标题"/>
    <w:basedOn w:val="1"/>
    <w:next w:val="1"/>
    <w:link w:val="120"/>
    <w:qFormat/>
    <w:uiPriority w:val="99"/>
    <w:pPr>
      <w:keepNext/>
      <w:keepLines/>
      <w:adjustRightInd w:val="0"/>
      <w:snapToGrid w:val="0"/>
      <w:spacing w:line="360" w:lineRule="auto"/>
      <w:outlineLvl w:val="3"/>
    </w:pPr>
    <w:rPr>
      <w:b/>
      <w:sz w:val="24"/>
    </w:rPr>
  </w:style>
  <w:style w:type="character" w:customStyle="1" w:styleId="120">
    <w:name w:val="自定义四级标题 字符"/>
    <w:basedOn w:val="22"/>
    <w:link w:val="119"/>
    <w:qFormat/>
    <w:uiPriority w:val="99"/>
    <w:rPr>
      <w:b/>
      <w:kern w:val="2"/>
      <w:sz w:val="24"/>
      <w:szCs w:val="22"/>
    </w:rPr>
  </w:style>
  <w:style w:type="paragraph" w:customStyle="1" w:styleId="121">
    <w:name w:val="First Paragraph"/>
    <w:basedOn w:val="9"/>
    <w:next w:val="9"/>
    <w:qFormat/>
    <w:uiPriority w:val="99"/>
  </w:style>
  <w:style w:type="character" w:customStyle="1" w:styleId="122">
    <w:name w:val="Verbatim Char"/>
    <w:basedOn w:val="123"/>
    <w:link w:val="124"/>
    <w:qFormat/>
    <w:uiPriority w:val="99"/>
    <w:rPr>
      <w:kern w:val="2"/>
      <w:sz w:val="21"/>
      <w:szCs w:val="22"/>
    </w:rPr>
  </w:style>
  <w:style w:type="character" w:customStyle="1" w:styleId="123">
    <w:name w:val="正文文本 字符"/>
    <w:basedOn w:val="22"/>
    <w:link w:val="9"/>
    <w:qFormat/>
    <w:uiPriority w:val="1"/>
    <w:rPr>
      <w:kern w:val="2"/>
      <w:sz w:val="21"/>
      <w:szCs w:val="22"/>
    </w:rPr>
  </w:style>
  <w:style w:type="paragraph" w:customStyle="1" w:styleId="124">
    <w:name w:val="Source Code"/>
    <w:basedOn w:val="1"/>
    <w:link w:val="122"/>
    <w:qFormat/>
    <w:uiPriority w:val="99"/>
    <w:pPr>
      <w:wordWrap w:val="0"/>
    </w:pPr>
  </w:style>
  <w:style w:type="paragraph" w:styleId="12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26">
    <w:name w:val="标题4"/>
    <w:basedOn w:val="1"/>
    <w:next w:val="1"/>
    <w:link w:val="127"/>
    <w:qFormat/>
    <w:uiPriority w:val="2"/>
    <w:pPr>
      <w:spacing w:line="360" w:lineRule="auto"/>
      <w:outlineLvl w:val="3"/>
    </w:pPr>
    <w:rPr>
      <w:b/>
      <w:sz w:val="24"/>
    </w:rPr>
  </w:style>
  <w:style w:type="character" w:customStyle="1" w:styleId="127">
    <w:name w:val="标题4 字符"/>
    <w:basedOn w:val="22"/>
    <w:link w:val="126"/>
    <w:qFormat/>
    <w:uiPriority w:val="2"/>
    <w:rPr>
      <w:b/>
      <w:kern w:val="2"/>
      <w:sz w:val="24"/>
      <w:szCs w:val="22"/>
    </w:rPr>
  </w:style>
  <w:style w:type="paragraph" w:customStyle="1" w:styleId="128">
    <w:name w:val="标题5"/>
    <w:basedOn w:val="56"/>
    <w:link w:val="129"/>
    <w:qFormat/>
    <w:uiPriority w:val="2"/>
    <w:pPr>
      <w:spacing w:before="30" w:beforeLines="30" w:after="30" w:afterLines="30"/>
    </w:pPr>
  </w:style>
  <w:style w:type="character" w:customStyle="1" w:styleId="129">
    <w:name w:val="标题5 字符"/>
    <w:basedOn w:val="57"/>
    <w:link w:val="128"/>
    <w:qFormat/>
    <w:uiPriority w:val="2"/>
    <w:rPr>
      <w:kern w:val="2"/>
      <w:sz w:val="21"/>
      <w:szCs w:val="22"/>
    </w:rPr>
  </w:style>
  <w:style w:type="paragraph" w:customStyle="1" w:styleId="130">
    <w:name w:val="代码注释"/>
    <w:basedOn w:val="53"/>
    <w:qFormat/>
    <w:uiPriority w:val="0"/>
    <w:rPr>
      <w:color w:val="C55A11" w:themeColor="accent2" w:themeShade="BF"/>
      <w:sz w:val="21"/>
    </w:rPr>
  </w:style>
  <w:style w:type="character" w:customStyle="1" w:styleId="131">
    <w:name w:val="代码执行"/>
    <w:basedOn w:val="22"/>
    <w:qFormat/>
    <w:uiPriority w:val="0"/>
    <w:rPr>
      <w:rFonts w:ascii="Times New Roman" w:hAnsi="Times New Roman" w:eastAsia="宋体"/>
      <w:color w:val="0070C0"/>
      <w:sz w:val="18"/>
    </w:rPr>
  </w:style>
  <w:style w:type="paragraph" w:customStyle="1" w:styleId="132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customStyle="1" w:styleId="133">
    <w:name w:val="列出段落"/>
    <w:basedOn w:val="1"/>
    <w:qFormat/>
    <w:uiPriority w:val="34"/>
    <w:pPr>
      <w:spacing w:line="360" w:lineRule="auto"/>
      <w:ind w:firstLine="200" w:firstLineChars="200"/>
    </w:pPr>
    <w:rPr>
      <w:rFonts w:ascii="Calibri" w:hAnsi="Calibri" w:eastAsia="宋体" w:cs="Times New Roman"/>
      <w:snapToGrid w:val="0"/>
      <w:position w:val="8"/>
      <w:szCs w:val="21"/>
      <w:lang w:val="zh-CN"/>
    </w:rPr>
  </w:style>
  <w:style w:type="table" w:customStyle="1" w:styleId="134">
    <w:name w:val="无格式表格 11"/>
    <w:basedOn w:val="19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7" Type="http://schemas.openxmlformats.org/officeDocument/2006/relationships/fontTable" Target="fontTable.xml"/><Relationship Id="rId76" Type="http://schemas.openxmlformats.org/officeDocument/2006/relationships/customXml" Target="../customXml/item1.xml"/><Relationship Id="rId75" Type="http://schemas.openxmlformats.org/officeDocument/2006/relationships/numbering" Target="numbering.xml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jpe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B70TK1\Documents\&#33258;&#23450;&#20041;%20Office%20&#27169;&#26495;\&#23578;&#30789;&#35895;&#22823;&#25968;&#25454;&#25216;&#26415;&#25991;&#26723;&#27169;&#26495;&#20462;&#25913;&#2925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35053-1E40-4136-B9B5-09F2FEB826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尚硅谷大数据技术文档模板修改版.dotm</Template>
  <Pages>34</Pages>
  <Words>4154</Words>
  <Characters>16112</Characters>
  <Lines>166</Lines>
  <Paragraphs>46</Paragraphs>
  <TotalTime>0</TotalTime>
  <ScaleCrop>false</ScaleCrop>
  <LinksUpToDate>false</LinksUpToDate>
  <CharactersWithSpaces>19860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2022-11-07T16:41:00Z</dcterms:created>
  <dc:creator>shkstart</dc:creator>
  <cp:lastModifiedBy>无缺</cp:lastModifiedBy>
  <cp:lastPrinted>2014-02-13T02:31:00Z</cp:lastPrinted>
  <dcterms:modified xsi:type="dcterms:W3CDTF">2024-06-19T00:01:27Z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0F46AF95AA294F62B75FF3A3C86E741B</vt:lpwstr>
  </property>
</Properties>
</file>